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464" w14:textId="0168689F" w:rsidR="00C6554A" w:rsidRPr="008B5277" w:rsidRDefault="00C6554A" w:rsidP="00C6554A">
      <w:pPr>
        <w:pStyle w:val="Photo"/>
      </w:pPr>
    </w:p>
    <w:p w14:paraId="6AD0CA81" w14:textId="2EFF07F7" w:rsidR="00C6554A" w:rsidRPr="004E3978" w:rsidRDefault="003F77D0" w:rsidP="000C7336">
      <w:pPr>
        <w:rPr>
          <w:b/>
          <w:bCs/>
          <w:sz w:val="32"/>
          <w:szCs w:val="32"/>
        </w:rPr>
      </w:pPr>
      <w:r w:rsidRPr="004E3978">
        <w:rPr>
          <w:b/>
          <w:bCs/>
          <w:sz w:val="32"/>
          <w:szCs w:val="32"/>
        </w:rPr>
        <w:t>Développe</w:t>
      </w:r>
      <w:r w:rsidR="0018258A" w:rsidRPr="004E3978">
        <w:rPr>
          <w:b/>
          <w:bCs/>
          <w:sz w:val="32"/>
          <w:szCs w:val="32"/>
        </w:rPr>
        <w:t>z</w:t>
      </w:r>
      <w:r w:rsidRPr="004E3978">
        <w:rPr>
          <w:b/>
          <w:bCs/>
          <w:sz w:val="32"/>
          <w:szCs w:val="32"/>
        </w:rPr>
        <w:t xml:space="preserve"> une preuve de concept</w:t>
      </w:r>
    </w:p>
    <w:p w14:paraId="66F5B052" w14:textId="581A8FC9" w:rsidR="00C6554A" w:rsidRDefault="00DE3369" w:rsidP="00C6554A">
      <w:pPr>
        <w:pStyle w:val="Sous-titre"/>
      </w:pPr>
      <w:r>
        <w:t xml:space="preserve">PROJET </w:t>
      </w:r>
      <w:r w:rsidR="006C4777">
        <w:t>8</w:t>
      </w:r>
      <w:r>
        <w:t xml:space="preserve"> DATA SCIENTIST</w:t>
      </w:r>
    </w:p>
    <w:p w14:paraId="156BAA73" w14:textId="77777777" w:rsidR="001515AD" w:rsidRDefault="001515AD" w:rsidP="00C6554A">
      <w:pPr>
        <w:pStyle w:val="Sous-titre"/>
      </w:pPr>
    </w:p>
    <w:p w14:paraId="2253CB3A" w14:textId="47DBA40C" w:rsidR="00005C75" w:rsidRDefault="001515AD" w:rsidP="003A0968">
      <w:r w:rsidRPr="003E0F60">
        <w:rPr>
          <w:b/>
          <w:bCs/>
        </w:rPr>
        <w:t>R</w:t>
      </w:r>
      <w:r w:rsidR="003A0968" w:rsidRPr="003E0F60">
        <w:rPr>
          <w:b/>
          <w:bCs/>
        </w:rPr>
        <w:t>é</w:t>
      </w:r>
      <w:r w:rsidRPr="003E0F60">
        <w:rPr>
          <w:b/>
          <w:bCs/>
        </w:rPr>
        <w:t>sum</w:t>
      </w:r>
      <w:r w:rsidR="003A0968" w:rsidRPr="003E0F60">
        <w:rPr>
          <w:b/>
          <w:bCs/>
        </w:rPr>
        <w:t>é</w:t>
      </w:r>
      <w:r>
        <w:t xml:space="preserve"> : </w:t>
      </w:r>
      <w:r w:rsidR="006F5254" w:rsidRPr="006F5254">
        <w:t>Dans le cadre du projet 6 je devrais trouver les thèmes des questions afin de les proposer aux utilisateurs novices. J’ai utilisé des modèles assez standard. Pour le projet 8, j’ai décidé de traiter cette problématique avec des modèles récents. Je me suis orienté vers les réseaux de neurones et plus particulièrement les Transformers</w:t>
      </w:r>
      <w:r w:rsidR="003A1E82">
        <w:t>.</w:t>
      </w:r>
    </w:p>
    <w:p w14:paraId="374B667A" w14:textId="27212DA8" w:rsidR="003A1E82" w:rsidRDefault="003A1E82" w:rsidP="003A0968">
      <w:r>
        <w:t>Ce document va détailler mon approche et les résultats obtenus.</w:t>
      </w:r>
    </w:p>
    <w:p w14:paraId="644DA088" w14:textId="77777777" w:rsidR="003A1E82" w:rsidRDefault="003A1E82" w:rsidP="003A0968"/>
    <w:p w14:paraId="0C7EA680" w14:textId="5BFD5FDF" w:rsidR="001F1A38" w:rsidRDefault="001F1A38" w:rsidP="003A0968">
      <w:r>
        <w:t xml:space="preserve"> Voici les différents éléments qui seront détaillés :</w:t>
      </w:r>
    </w:p>
    <w:p w14:paraId="67DE64A6" w14:textId="64F480E7" w:rsidR="00F9299F" w:rsidRDefault="00005C75" w:rsidP="001F1A38">
      <w:pPr>
        <w:pStyle w:val="Paragraphedeliste"/>
        <w:numPr>
          <w:ilvl w:val="0"/>
          <w:numId w:val="16"/>
        </w:numPr>
      </w:pPr>
      <w:r>
        <w:t>Reprise du projet précédent</w:t>
      </w:r>
    </w:p>
    <w:p w14:paraId="08A0A943" w14:textId="3F20253D" w:rsidR="00F707F6" w:rsidRDefault="00180F8D" w:rsidP="001F1A38">
      <w:pPr>
        <w:pStyle w:val="Paragraphedeliste"/>
        <w:numPr>
          <w:ilvl w:val="0"/>
          <w:numId w:val="16"/>
        </w:numPr>
      </w:pPr>
      <w:r>
        <w:t>Nouvelle méthode qui sert de Baseline</w:t>
      </w:r>
    </w:p>
    <w:p w14:paraId="41C77A3A" w14:textId="665B3F94" w:rsidR="000D23D2" w:rsidRDefault="000D23D2" w:rsidP="001F1A38">
      <w:pPr>
        <w:pStyle w:val="Paragraphedeliste"/>
        <w:numPr>
          <w:ilvl w:val="0"/>
          <w:numId w:val="16"/>
        </w:numPr>
      </w:pPr>
      <w:r>
        <w:t>Réseau de neurones avec une couche d’embedding</w:t>
      </w:r>
    </w:p>
    <w:p w14:paraId="01791EFA" w14:textId="77777777" w:rsidR="00C05D0A" w:rsidRDefault="00180F8D" w:rsidP="001F1A38">
      <w:pPr>
        <w:pStyle w:val="Paragraphedeliste"/>
        <w:numPr>
          <w:ilvl w:val="0"/>
          <w:numId w:val="16"/>
        </w:numPr>
      </w:pPr>
      <w:r>
        <w:t>Méthode moderne pour traiter ce problème</w:t>
      </w:r>
      <w:r w:rsidR="00DF53CC">
        <w:t> : Les Transformers</w:t>
      </w:r>
    </w:p>
    <w:p w14:paraId="62F74EDA" w14:textId="77777777" w:rsidR="00C05D0A" w:rsidRDefault="00C05D0A" w:rsidP="00C05D0A"/>
    <w:p w14:paraId="0C01CAB3" w14:textId="14EA7437" w:rsidR="001515AD" w:rsidRDefault="00C05D0A" w:rsidP="00C05D0A">
      <w:pPr>
        <w:pStyle w:val="Paragraphedeliste"/>
        <w:numPr>
          <w:ilvl w:val="0"/>
          <w:numId w:val="16"/>
        </w:numPr>
        <w:jc w:val="center"/>
      </w:pPr>
      <w:r>
        <w:rPr>
          <w:noProof/>
        </w:rPr>
        <w:drawing>
          <wp:inline distT="0" distB="0" distL="0" distR="0" wp14:anchorId="5FA0CDF7" wp14:editId="5481DC3A">
            <wp:extent cx="2421331" cy="2171210"/>
            <wp:effectExtent l="0" t="0" r="0" b="635"/>
            <wp:docPr id="4" name="Image 4" descr="Une image contenant LEGO, jouet, encombré,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LEGO, jouet, encombré, plusieurs&#10;&#10;Description générée automatiquement"/>
                    <pic:cNvPicPr/>
                  </pic:nvPicPr>
                  <pic:blipFill>
                    <a:blip r:embed="rId8"/>
                    <a:stretch>
                      <a:fillRect/>
                    </a:stretch>
                  </pic:blipFill>
                  <pic:spPr>
                    <a:xfrm>
                      <a:off x="0" y="0"/>
                      <a:ext cx="2423037" cy="2172740"/>
                    </a:xfrm>
                    <a:prstGeom prst="rect">
                      <a:avLst/>
                    </a:prstGeom>
                  </pic:spPr>
                </pic:pic>
              </a:graphicData>
            </a:graphic>
          </wp:inline>
        </w:drawing>
      </w:r>
      <w:r w:rsidR="003E0F60">
        <w:br/>
      </w:r>
    </w:p>
    <w:p w14:paraId="390CDE61" w14:textId="77777777" w:rsidR="00C05D0A" w:rsidRDefault="00C05D0A" w:rsidP="00C05D0A">
      <w:pPr>
        <w:pStyle w:val="Paragraphedeliste"/>
      </w:pPr>
    </w:p>
    <w:p w14:paraId="16F11059" w14:textId="77777777" w:rsidR="00C05D0A" w:rsidRPr="00D5413C" w:rsidRDefault="00C05D0A" w:rsidP="00C05D0A">
      <w:pPr>
        <w:jc w:val="center"/>
      </w:pPr>
    </w:p>
    <w:p w14:paraId="07180682" w14:textId="1F70EBC9" w:rsidR="00D81BEF" w:rsidRDefault="00DE3369" w:rsidP="00C6554A">
      <w:pPr>
        <w:pStyle w:val="Coordonnes"/>
      </w:pPr>
      <w:r>
        <w:t>WALROFF Jérôme</w:t>
      </w:r>
      <w:r w:rsidR="00C6554A">
        <w:rPr>
          <w:lang w:bidi="fr-FR"/>
        </w:rPr>
        <w:t xml:space="preserve"> | </w:t>
      </w:r>
      <w:hyperlink r:id="rId9" w:history="1">
        <w:r w:rsidR="006F7ED5" w:rsidRPr="0046099E">
          <w:rPr>
            <w:rStyle w:val="Lienhypertexte"/>
            <w:lang w:bidi="fr-FR"/>
          </w:rPr>
          <w:t>jerome.walroff@gmail.com</w:t>
        </w:r>
      </w:hyperlink>
      <w:r w:rsidR="006F7ED5">
        <w:rPr>
          <w:lang w:bidi="fr-FR"/>
        </w:rPr>
        <w:t xml:space="preserve"> | </w:t>
      </w:r>
      <w:r w:rsidR="00180F8D">
        <w:t>28</w:t>
      </w:r>
      <w:r>
        <w:t xml:space="preserve"> </w:t>
      </w:r>
      <w:r w:rsidR="00180F8D">
        <w:t>mars</w:t>
      </w:r>
      <w:r>
        <w:t xml:space="preserve"> 2022</w:t>
      </w:r>
    </w:p>
    <w:p w14:paraId="0589D079" w14:textId="77777777" w:rsidR="00D81BEF" w:rsidRDefault="00D81BEF">
      <w:r>
        <w:br w:type="page"/>
      </w:r>
    </w:p>
    <w:sdt>
      <w:sdtPr>
        <w:rPr>
          <w:rFonts w:asciiTheme="minorHAnsi" w:eastAsiaTheme="minorHAnsi" w:hAnsiTheme="minorHAnsi" w:cstheme="minorBidi"/>
          <w:color w:val="595959" w:themeColor="text1" w:themeTint="A6"/>
          <w:sz w:val="22"/>
          <w:szCs w:val="22"/>
          <w:lang w:eastAsia="en-US"/>
        </w:rPr>
        <w:id w:val="1315992380"/>
        <w:docPartObj>
          <w:docPartGallery w:val="Table of Contents"/>
          <w:docPartUnique/>
        </w:docPartObj>
      </w:sdtPr>
      <w:sdtEndPr>
        <w:rPr>
          <w:b/>
          <w:bCs/>
        </w:rPr>
      </w:sdtEndPr>
      <w:sdtContent>
        <w:p w14:paraId="2DC1A6BF" w14:textId="03DBEDA4" w:rsidR="00ED5EAC" w:rsidRDefault="00ED5EAC">
          <w:pPr>
            <w:pStyle w:val="En-ttedetabledesmatires"/>
          </w:pPr>
          <w:r>
            <w:t>Table des matières</w:t>
          </w:r>
        </w:p>
        <w:p w14:paraId="7C698D1F" w14:textId="03EAACA6" w:rsidR="00AA1F35" w:rsidRDefault="00ED5EAC">
          <w:pPr>
            <w:pStyle w:val="TM1"/>
            <w:tabs>
              <w:tab w:val="left" w:pos="440"/>
            </w:tabs>
            <w:rPr>
              <w:rFonts w:eastAsiaTheme="minorEastAsia"/>
              <w:noProof/>
              <w:color w:val="auto"/>
              <w:lang w:eastAsia="fr-FR"/>
            </w:rPr>
          </w:pPr>
          <w:r>
            <w:fldChar w:fldCharType="begin"/>
          </w:r>
          <w:r>
            <w:instrText xml:space="preserve"> TOC \o "1-3" \h \z \u </w:instrText>
          </w:r>
          <w:r>
            <w:fldChar w:fldCharType="separate"/>
          </w:r>
          <w:hyperlink w:anchor="_Toc101197770" w:history="1">
            <w:r w:rsidR="00AA1F35" w:rsidRPr="00992930">
              <w:rPr>
                <w:rStyle w:val="Lienhypertexte"/>
                <w:noProof/>
              </w:rPr>
              <w:t>1.</w:t>
            </w:r>
            <w:r w:rsidR="00AA1F35">
              <w:rPr>
                <w:rFonts w:eastAsiaTheme="minorEastAsia"/>
                <w:noProof/>
                <w:color w:val="auto"/>
                <w:lang w:eastAsia="fr-FR"/>
              </w:rPr>
              <w:tab/>
            </w:r>
            <w:r w:rsidR="00AA1F35" w:rsidRPr="00992930">
              <w:rPr>
                <w:rStyle w:val="Lienhypertexte"/>
                <w:noProof/>
              </w:rPr>
              <w:t>Requêtage</w:t>
            </w:r>
            <w:r w:rsidR="00AA1F35">
              <w:rPr>
                <w:noProof/>
                <w:webHidden/>
              </w:rPr>
              <w:tab/>
            </w:r>
            <w:r w:rsidR="00AA1F35">
              <w:rPr>
                <w:noProof/>
                <w:webHidden/>
              </w:rPr>
              <w:fldChar w:fldCharType="begin"/>
            </w:r>
            <w:r w:rsidR="00AA1F35">
              <w:rPr>
                <w:noProof/>
                <w:webHidden/>
              </w:rPr>
              <w:instrText xml:space="preserve"> PAGEREF _Toc101197770 \h </w:instrText>
            </w:r>
            <w:r w:rsidR="00AA1F35">
              <w:rPr>
                <w:noProof/>
                <w:webHidden/>
              </w:rPr>
            </w:r>
            <w:r w:rsidR="00AA1F35">
              <w:rPr>
                <w:noProof/>
                <w:webHidden/>
              </w:rPr>
              <w:fldChar w:fldCharType="separate"/>
            </w:r>
            <w:r w:rsidR="00AA1F35">
              <w:rPr>
                <w:noProof/>
                <w:webHidden/>
              </w:rPr>
              <w:t>3</w:t>
            </w:r>
            <w:r w:rsidR="00AA1F35">
              <w:rPr>
                <w:noProof/>
                <w:webHidden/>
              </w:rPr>
              <w:fldChar w:fldCharType="end"/>
            </w:r>
          </w:hyperlink>
        </w:p>
        <w:p w14:paraId="7857DA44" w14:textId="2091D21B" w:rsidR="00AA1F35" w:rsidRDefault="00AA1F35">
          <w:pPr>
            <w:pStyle w:val="TM1"/>
            <w:tabs>
              <w:tab w:val="left" w:pos="440"/>
            </w:tabs>
            <w:rPr>
              <w:rFonts w:eastAsiaTheme="minorEastAsia"/>
              <w:noProof/>
              <w:color w:val="auto"/>
              <w:lang w:eastAsia="fr-FR"/>
            </w:rPr>
          </w:pPr>
          <w:hyperlink w:anchor="_Toc101197771" w:history="1">
            <w:r w:rsidRPr="00992930">
              <w:rPr>
                <w:rStyle w:val="Lienhypertexte"/>
                <w:noProof/>
              </w:rPr>
              <w:t>2.</w:t>
            </w:r>
            <w:r>
              <w:rPr>
                <w:rFonts w:eastAsiaTheme="minorEastAsia"/>
                <w:noProof/>
                <w:color w:val="auto"/>
                <w:lang w:eastAsia="fr-FR"/>
              </w:rPr>
              <w:tab/>
            </w:r>
            <w:r w:rsidRPr="00992930">
              <w:rPr>
                <w:rStyle w:val="Lienhypertexte"/>
                <w:noProof/>
              </w:rPr>
              <w:t>Préprocessing des POSTS</w:t>
            </w:r>
            <w:r>
              <w:rPr>
                <w:noProof/>
                <w:webHidden/>
              </w:rPr>
              <w:tab/>
            </w:r>
            <w:r>
              <w:rPr>
                <w:noProof/>
                <w:webHidden/>
              </w:rPr>
              <w:fldChar w:fldCharType="begin"/>
            </w:r>
            <w:r>
              <w:rPr>
                <w:noProof/>
                <w:webHidden/>
              </w:rPr>
              <w:instrText xml:space="preserve"> PAGEREF _Toc101197771 \h </w:instrText>
            </w:r>
            <w:r>
              <w:rPr>
                <w:noProof/>
                <w:webHidden/>
              </w:rPr>
            </w:r>
            <w:r>
              <w:rPr>
                <w:noProof/>
                <w:webHidden/>
              </w:rPr>
              <w:fldChar w:fldCharType="separate"/>
            </w:r>
            <w:r>
              <w:rPr>
                <w:noProof/>
                <w:webHidden/>
              </w:rPr>
              <w:t>3</w:t>
            </w:r>
            <w:r>
              <w:rPr>
                <w:noProof/>
                <w:webHidden/>
              </w:rPr>
              <w:fldChar w:fldCharType="end"/>
            </w:r>
          </w:hyperlink>
        </w:p>
        <w:p w14:paraId="5D5D5438" w14:textId="75A5A0C2" w:rsidR="00AA1F35" w:rsidRDefault="00AA1F35">
          <w:pPr>
            <w:pStyle w:val="TM3"/>
            <w:tabs>
              <w:tab w:val="right" w:leader="dot" w:pos="8296"/>
            </w:tabs>
            <w:rPr>
              <w:rFonts w:eastAsiaTheme="minorEastAsia"/>
              <w:noProof/>
              <w:color w:val="auto"/>
              <w:lang w:eastAsia="fr-FR"/>
            </w:rPr>
          </w:pPr>
          <w:hyperlink w:anchor="_Toc101197772" w:history="1">
            <w:r w:rsidRPr="00992930">
              <w:rPr>
                <w:rStyle w:val="Lienhypertexte"/>
                <w:noProof/>
              </w:rPr>
              <w:t>Nettoyage</w:t>
            </w:r>
            <w:r>
              <w:rPr>
                <w:noProof/>
                <w:webHidden/>
              </w:rPr>
              <w:tab/>
            </w:r>
            <w:r>
              <w:rPr>
                <w:noProof/>
                <w:webHidden/>
              </w:rPr>
              <w:fldChar w:fldCharType="begin"/>
            </w:r>
            <w:r>
              <w:rPr>
                <w:noProof/>
                <w:webHidden/>
              </w:rPr>
              <w:instrText xml:space="preserve"> PAGEREF _Toc101197772 \h </w:instrText>
            </w:r>
            <w:r>
              <w:rPr>
                <w:noProof/>
                <w:webHidden/>
              </w:rPr>
            </w:r>
            <w:r>
              <w:rPr>
                <w:noProof/>
                <w:webHidden/>
              </w:rPr>
              <w:fldChar w:fldCharType="separate"/>
            </w:r>
            <w:r>
              <w:rPr>
                <w:noProof/>
                <w:webHidden/>
              </w:rPr>
              <w:t>3</w:t>
            </w:r>
            <w:r>
              <w:rPr>
                <w:noProof/>
                <w:webHidden/>
              </w:rPr>
              <w:fldChar w:fldCharType="end"/>
            </w:r>
          </w:hyperlink>
        </w:p>
        <w:p w14:paraId="6074C960" w14:textId="7D28AF66" w:rsidR="00AA1F35" w:rsidRDefault="00AA1F35">
          <w:pPr>
            <w:pStyle w:val="TM1"/>
            <w:tabs>
              <w:tab w:val="left" w:pos="440"/>
            </w:tabs>
            <w:rPr>
              <w:rFonts w:eastAsiaTheme="minorEastAsia"/>
              <w:noProof/>
              <w:color w:val="auto"/>
              <w:lang w:eastAsia="fr-FR"/>
            </w:rPr>
          </w:pPr>
          <w:hyperlink w:anchor="_Toc101197773" w:history="1">
            <w:r w:rsidRPr="00992930">
              <w:rPr>
                <w:rStyle w:val="Lienhypertexte"/>
                <w:noProof/>
              </w:rPr>
              <w:t>3.</w:t>
            </w:r>
            <w:r>
              <w:rPr>
                <w:rFonts w:eastAsiaTheme="minorEastAsia"/>
                <w:noProof/>
                <w:color w:val="auto"/>
                <w:lang w:eastAsia="fr-FR"/>
              </w:rPr>
              <w:tab/>
            </w:r>
            <w:r w:rsidRPr="00992930">
              <w:rPr>
                <w:rStyle w:val="Lienhypertexte"/>
                <w:noProof/>
              </w:rPr>
              <w:t>Modélisation</w:t>
            </w:r>
            <w:r>
              <w:rPr>
                <w:noProof/>
                <w:webHidden/>
              </w:rPr>
              <w:tab/>
            </w:r>
            <w:r>
              <w:rPr>
                <w:noProof/>
                <w:webHidden/>
              </w:rPr>
              <w:fldChar w:fldCharType="begin"/>
            </w:r>
            <w:r>
              <w:rPr>
                <w:noProof/>
                <w:webHidden/>
              </w:rPr>
              <w:instrText xml:space="preserve"> PAGEREF _Toc101197773 \h </w:instrText>
            </w:r>
            <w:r>
              <w:rPr>
                <w:noProof/>
                <w:webHidden/>
              </w:rPr>
            </w:r>
            <w:r>
              <w:rPr>
                <w:noProof/>
                <w:webHidden/>
              </w:rPr>
              <w:fldChar w:fldCharType="separate"/>
            </w:r>
            <w:r>
              <w:rPr>
                <w:noProof/>
                <w:webHidden/>
              </w:rPr>
              <w:t>3</w:t>
            </w:r>
            <w:r>
              <w:rPr>
                <w:noProof/>
                <w:webHidden/>
              </w:rPr>
              <w:fldChar w:fldCharType="end"/>
            </w:r>
          </w:hyperlink>
        </w:p>
        <w:p w14:paraId="7B5E4A54" w14:textId="17818F10" w:rsidR="00AA1F35" w:rsidRDefault="00AA1F35">
          <w:pPr>
            <w:pStyle w:val="TM2"/>
            <w:tabs>
              <w:tab w:val="left" w:pos="880"/>
              <w:tab w:val="right" w:leader="dot" w:pos="8296"/>
            </w:tabs>
            <w:rPr>
              <w:rFonts w:eastAsiaTheme="minorEastAsia"/>
              <w:noProof/>
              <w:color w:val="auto"/>
              <w:lang w:eastAsia="fr-FR"/>
            </w:rPr>
          </w:pPr>
          <w:hyperlink w:anchor="_Toc101197774" w:history="1">
            <w:r w:rsidRPr="00992930">
              <w:rPr>
                <w:rStyle w:val="Lienhypertexte"/>
                <w:noProof/>
              </w:rPr>
              <w:t>3.1.</w:t>
            </w:r>
            <w:r>
              <w:rPr>
                <w:rFonts w:eastAsiaTheme="minorEastAsia"/>
                <w:noProof/>
                <w:color w:val="auto"/>
                <w:lang w:eastAsia="fr-FR"/>
              </w:rPr>
              <w:tab/>
            </w:r>
            <w:r w:rsidRPr="00992930">
              <w:rPr>
                <w:rStyle w:val="Lienhypertexte"/>
                <w:noProof/>
              </w:rPr>
              <w:t>BaseLINE</w:t>
            </w:r>
            <w:r>
              <w:rPr>
                <w:noProof/>
                <w:webHidden/>
              </w:rPr>
              <w:tab/>
            </w:r>
            <w:r>
              <w:rPr>
                <w:noProof/>
                <w:webHidden/>
              </w:rPr>
              <w:fldChar w:fldCharType="begin"/>
            </w:r>
            <w:r>
              <w:rPr>
                <w:noProof/>
                <w:webHidden/>
              </w:rPr>
              <w:instrText xml:space="preserve"> PAGEREF _Toc101197774 \h </w:instrText>
            </w:r>
            <w:r>
              <w:rPr>
                <w:noProof/>
                <w:webHidden/>
              </w:rPr>
            </w:r>
            <w:r>
              <w:rPr>
                <w:noProof/>
                <w:webHidden/>
              </w:rPr>
              <w:fldChar w:fldCharType="separate"/>
            </w:r>
            <w:r>
              <w:rPr>
                <w:noProof/>
                <w:webHidden/>
              </w:rPr>
              <w:t>4</w:t>
            </w:r>
            <w:r>
              <w:rPr>
                <w:noProof/>
                <w:webHidden/>
              </w:rPr>
              <w:fldChar w:fldCharType="end"/>
            </w:r>
          </w:hyperlink>
        </w:p>
        <w:p w14:paraId="6B566C47" w14:textId="4A613DCB" w:rsidR="00AA1F35" w:rsidRDefault="00AA1F35">
          <w:pPr>
            <w:pStyle w:val="TM3"/>
            <w:tabs>
              <w:tab w:val="right" w:leader="dot" w:pos="8296"/>
            </w:tabs>
            <w:rPr>
              <w:rFonts w:eastAsiaTheme="minorEastAsia"/>
              <w:noProof/>
              <w:color w:val="auto"/>
              <w:lang w:eastAsia="fr-FR"/>
            </w:rPr>
          </w:pPr>
          <w:hyperlink w:anchor="_Toc101197775" w:history="1">
            <w:r w:rsidRPr="00992930">
              <w:rPr>
                <w:rStyle w:val="Lienhypertexte"/>
                <w:noProof/>
              </w:rPr>
              <w:t>Couche de notre modèle</w:t>
            </w:r>
            <w:r>
              <w:rPr>
                <w:noProof/>
                <w:webHidden/>
              </w:rPr>
              <w:tab/>
            </w:r>
            <w:r>
              <w:rPr>
                <w:noProof/>
                <w:webHidden/>
              </w:rPr>
              <w:fldChar w:fldCharType="begin"/>
            </w:r>
            <w:r>
              <w:rPr>
                <w:noProof/>
                <w:webHidden/>
              </w:rPr>
              <w:instrText xml:space="preserve"> PAGEREF _Toc101197775 \h </w:instrText>
            </w:r>
            <w:r>
              <w:rPr>
                <w:noProof/>
                <w:webHidden/>
              </w:rPr>
            </w:r>
            <w:r>
              <w:rPr>
                <w:noProof/>
                <w:webHidden/>
              </w:rPr>
              <w:fldChar w:fldCharType="separate"/>
            </w:r>
            <w:r>
              <w:rPr>
                <w:noProof/>
                <w:webHidden/>
              </w:rPr>
              <w:t>4</w:t>
            </w:r>
            <w:r>
              <w:rPr>
                <w:noProof/>
                <w:webHidden/>
              </w:rPr>
              <w:fldChar w:fldCharType="end"/>
            </w:r>
          </w:hyperlink>
        </w:p>
        <w:p w14:paraId="6D84D20E" w14:textId="1C7F7C3F" w:rsidR="00AA1F35" w:rsidRDefault="00AA1F35">
          <w:pPr>
            <w:pStyle w:val="TM3"/>
            <w:tabs>
              <w:tab w:val="right" w:leader="dot" w:pos="8296"/>
            </w:tabs>
            <w:rPr>
              <w:rFonts w:eastAsiaTheme="minorEastAsia"/>
              <w:noProof/>
              <w:color w:val="auto"/>
              <w:lang w:eastAsia="fr-FR"/>
            </w:rPr>
          </w:pPr>
          <w:hyperlink w:anchor="_Toc101197776" w:history="1">
            <w:r w:rsidRPr="00992930">
              <w:rPr>
                <w:rStyle w:val="Lienhypertexte"/>
                <w:noProof/>
              </w:rPr>
              <w:t>Lancement du modèle</w:t>
            </w:r>
            <w:r>
              <w:rPr>
                <w:noProof/>
                <w:webHidden/>
              </w:rPr>
              <w:tab/>
            </w:r>
            <w:r>
              <w:rPr>
                <w:noProof/>
                <w:webHidden/>
              </w:rPr>
              <w:fldChar w:fldCharType="begin"/>
            </w:r>
            <w:r>
              <w:rPr>
                <w:noProof/>
                <w:webHidden/>
              </w:rPr>
              <w:instrText xml:space="preserve"> PAGEREF _Toc101197776 \h </w:instrText>
            </w:r>
            <w:r>
              <w:rPr>
                <w:noProof/>
                <w:webHidden/>
              </w:rPr>
            </w:r>
            <w:r>
              <w:rPr>
                <w:noProof/>
                <w:webHidden/>
              </w:rPr>
              <w:fldChar w:fldCharType="separate"/>
            </w:r>
            <w:r>
              <w:rPr>
                <w:noProof/>
                <w:webHidden/>
              </w:rPr>
              <w:t>5</w:t>
            </w:r>
            <w:r>
              <w:rPr>
                <w:noProof/>
                <w:webHidden/>
              </w:rPr>
              <w:fldChar w:fldCharType="end"/>
            </w:r>
          </w:hyperlink>
        </w:p>
        <w:p w14:paraId="1B7B6371" w14:textId="4CEBE430" w:rsidR="00AA1F35" w:rsidRDefault="00AA1F35">
          <w:pPr>
            <w:pStyle w:val="TM3"/>
            <w:tabs>
              <w:tab w:val="right" w:leader="dot" w:pos="8296"/>
            </w:tabs>
            <w:rPr>
              <w:rFonts w:eastAsiaTheme="minorEastAsia"/>
              <w:noProof/>
              <w:color w:val="auto"/>
              <w:lang w:eastAsia="fr-FR"/>
            </w:rPr>
          </w:pPr>
          <w:hyperlink w:anchor="_Toc101197777" w:history="1">
            <w:r w:rsidRPr="00992930">
              <w:rPr>
                <w:rStyle w:val="Lienhypertexte"/>
                <w:noProof/>
              </w:rPr>
              <w:t>Evaluation du modèle</w:t>
            </w:r>
            <w:r>
              <w:rPr>
                <w:noProof/>
                <w:webHidden/>
              </w:rPr>
              <w:tab/>
            </w:r>
            <w:r>
              <w:rPr>
                <w:noProof/>
                <w:webHidden/>
              </w:rPr>
              <w:fldChar w:fldCharType="begin"/>
            </w:r>
            <w:r>
              <w:rPr>
                <w:noProof/>
                <w:webHidden/>
              </w:rPr>
              <w:instrText xml:space="preserve"> PAGEREF _Toc101197777 \h </w:instrText>
            </w:r>
            <w:r>
              <w:rPr>
                <w:noProof/>
                <w:webHidden/>
              </w:rPr>
            </w:r>
            <w:r>
              <w:rPr>
                <w:noProof/>
                <w:webHidden/>
              </w:rPr>
              <w:fldChar w:fldCharType="separate"/>
            </w:r>
            <w:r>
              <w:rPr>
                <w:noProof/>
                <w:webHidden/>
              </w:rPr>
              <w:t>5</w:t>
            </w:r>
            <w:r>
              <w:rPr>
                <w:noProof/>
                <w:webHidden/>
              </w:rPr>
              <w:fldChar w:fldCharType="end"/>
            </w:r>
          </w:hyperlink>
        </w:p>
        <w:p w14:paraId="67A29F5E" w14:textId="2848B3FE" w:rsidR="00AA1F35" w:rsidRDefault="00AA1F35">
          <w:pPr>
            <w:pStyle w:val="TM3"/>
            <w:tabs>
              <w:tab w:val="right" w:leader="dot" w:pos="8296"/>
            </w:tabs>
            <w:rPr>
              <w:rFonts w:eastAsiaTheme="minorEastAsia"/>
              <w:noProof/>
              <w:color w:val="auto"/>
              <w:lang w:eastAsia="fr-FR"/>
            </w:rPr>
          </w:pPr>
          <w:hyperlink w:anchor="_Toc101197778" w:history="1">
            <w:r w:rsidRPr="00992930">
              <w:rPr>
                <w:rStyle w:val="Lienhypertexte"/>
                <w:noProof/>
              </w:rPr>
              <w:t>Exemple sur cinq enregistrements</w:t>
            </w:r>
            <w:r>
              <w:rPr>
                <w:noProof/>
                <w:webHidden/>
              </w:rPr>
              <w:tab/>
            </w:r>
            <w:r>
              <w:rPr>
                <w:noProof/>
                <w:webHidden/>
              </w:rPr>
              <w:fldChar w:fldCharType="begin"/>
            </w:r>
            <w:r>
              <w:rPr>
                <w:noProof/>
                <w:webHidden/>
              </w:rPr>
              <w:instrText xml:space="preserve"> PAGEREF _Toc101197778 \h </w:instrText>
            </w:r>
            <w:r>
              <w:rPr>
                <w:noProof/>
                <w:webHidden/>
              </w:rPr>
            </w:r>
            <w:r>
              <w:rPr>
                <w:noProof/>
                <w:webHidden/>
              </w:rPr>
              <w:fldChar w:fldCharType="separate"/>
            </w:r>
            <w:r>
              <w:rPr>
                <w:noProof/>
                <w:webHidden/>
              </w:rPr>
              <w:t>6</w:t>
            </w:r>
            <w:r>
              <w:rPr>
                <w:noProof/>
                <w:webHidden/>
              </w:rPr>
              <w:fldChar w:fldCharType="end"/>
            </w:r>
          </w:hyperlink>
        </w:p>
        <w:p w14:paraId="64C8D7A0" w14:textId="45CB547E" w:rsidR="00AA1F35" w:rsidRDefault="00AA1F35">
          <w:pPr>
            <w:pStyle w:val="TM2"/>
            <w:tabs>
              <w:tab w:val="left" w:pos="880"/>
              <w:tab w:val="right" w:leader="dot" w:pos="8296"/>
            </w:tabs>
            <w:rPr>
              <w:rFonts w:eastAsiaTheme="minorEastAsia"/>
              <w:noProof/>
              <w:color w:val="auto"/>
              <w:lang w:eastAsia="fr-FR"/>
            </w:rPr>
          </w:pPr>
          <w:hyperlink w:anchor="_Toc101197779" w:history="1">
            <w:r w:rsidRPr="00992930">
              <w:rPr>
                <w:rStyle w:val="Lienhypertexte"/>
                <w:noProof/>
              </w:rPr>
              <w:t>3.2.</w:t>
            </w:r>
            <w:r>
              <w:rPr>
                <w:rFonts w:eastAsiaTheme="minorEastAsia"/>
                <w:noProof/>
                <w:color w:val="auto"/>
                <w:lang w:eastAsia="fr-FR"/>
              </w:rPr>
              <w:tab/>
            </w:r>
            <w:r w:rsidRPr="00992930">
              <w:rPr>
                <w:rStyle w:val="Lienhypertexte"/>
                <w:noProof/>
              </w:rPr>
              <w:t>Embedding Modèle</w:t>
            </w:r>
            <w:r>
              <w:rPr>
                <w:noProof/>
                <w:webHidden/>
              </w:rPr>
              <w:tab/>
            </w:r>
            <w:r>
              <w:rPr>
                <w:noProof/>
                <w:webHidden/>
              </w:rPr>
              <w:fldChar w:fldCharType="begin"/>
            </w:r>
            <w:r>
              <w:rPr>
                <w:noProof/>
                <w:webHidden/>
              </w:rPr>
              <w:instrText xml:space="preserve"> PAGEREF _Toc101197779 \h </w:instrText>
            </w:r>
            <w:r>
              <w:rPr>
                <w:noProof/>
                <w:webHidden/>
              </w:rPr>
            </w:r>
            <w:r>
              <w:rPr>
                <w:noProof/>
                <w:webHidden/>
              </w:rPr>
              <w:fldChar w:fldCharType="separate"/>
            </w:r>
            <w:r>
              <w:rPr>
                <w:noProof/>
                <w:webHidden/>
              </w:rPr>
              <w:t>6</w:t>
            </w:r>
            <w:r>
              <w:rPr>
                <w:noProof/>
                <w:webHidden/>
              </w:rPr>
              <w:fldChar w:fldCharType="end"/>
            </w:r>
          </w:hyperlink>
        </w:p>
        <w:p w14:paraId="08050658" w14:textId="2F98DA4C" w:rsidR="00AA1F35" w:rsidRDefault="00AA1F35">
          <w:pPr>
            <w:pStyle w:val="TM3"/>
            <w:tabs>
              <w:tab w:val="right" w:leader="dot" w:pos="8296"/>
            </w:tabs>
            <w:rPr>
              <w:rFonts w:eastAsiaTheme="minorEastAsia"/>
              <w:noProof/>
              <w:color w:val="auto"/>
              <w:lang w:eastAsia="fr-FR"/>
            </w:rPr>
          </w:pPr>
          <w:hyperlink w:anchor="_Toc101197780" w:history="1">
            <w:r w:rsidRPr="00992930">
              <w:rPr>
                <w:rStyle w:val="Lienhypertexte"/>
                <w:noProof/>
              </w:rPr>
              <w:t>Couche de notre modèle</w:t>
            </w:r>
            <w:r>
              <w:rPr>
                <w:noProof/>
                <w:webHidden/>
              </w:rPr>
              <w:tab/>
            </w:r>
            <w:r>
              <w:rPr>
                <w:noProof/>
                <w:webHidden/>
              </w:rPr>
              <w:fldChar w:fldCharType="begin"/>
            </w:r>
            <w:r>
              <w:rPr>
                <w:noProof/>
                <w:webHidden/>
              </w:rPr>
              <w:instrText xml:space="preserve"> PAGEREF _Toc101197780 \h </w:instrText>
            </w:r>
            <w:r>
              <w:rPr>
                <w:noProof/>
                <w:webHidden/>
              </w:rPr>
            </w:r>
            <w:r>
              <w:rPr>
                <w:noProof/>
                <w:webHidden/>
              </w:rPr>
              <w:fldChar w:fldCharType="separate"/>
            </w:r>
            <w:r>
              <w:rPr>
                <w:noProof/>
                <w:webHidden/>
              </w:rPr>
              <w:t>6</w:t>
            </w:r>
            <w:r>
              <w:rPr>
                <w:noProof/>
                <w:webHidden/>
              </w:rPr>
              <w:fldChar w:fldCharType="end"/>
            </w:r>
          </w:hyperlink>
        </w:p>
        <w:p w14:paraId="43D1230D" w14:textId="4080ED13" w:rsidR="00AA1F35" w:rsidRDefault="00AA1F35">
          <w:pPr>
            <w:pStyle w:val="TM3"/>
            <w:tabs>
              <w:tab w:val="right" w:leader="dot" w:pos="8296"/>
            </w:tabs>
            <w:rPr>
              <w:rFonts w:eastAsiaTheme="minorEastAsia"/>
              <w:noProof/>
              <w:color w:val="auto"/>
              <w:lang w:eastAsia="fr-FR"/>
            </w:rPr>
          </w:pPr>
          <w:hyperlink w:anchor="_Toc101197781" w:history="1">
            <w:r w:rsidRPr="00992930">
              <w:rPr>
                <w:rStyle w:val="Lienhypertexte"/>
                <w:noProof/>
              </w:rPr>
              <w:t>Lancement du modèle</w:t>
            </w:r>
            <w:r>
              <w:rPr>
                <w:noProof/>
                <w:webHidden/>
              </w:rPr>
              <w:tab/>
            </w:r>
            <w:r>
              <w:rPr>
                <w:noProof/>
                <w:webHidden/>
              </w:rPr>
              <w:fldChar w:fldCharType="begin"/>
            </w:r>
            <w:r>
              <w:rPr>
                <w:noProof/>
                <w:webHidden/>
              </w:rPr>
              <w:instrText xml:space="preserve"> PAGEREF _Toc101197781 \h </w:instrText>
            </w:r>
            <w:r>
              <w:rPr>
                <w:noProof/>
                <w:webHidden/>
              </w:rPr>
            </w:r>
            <w:r>
              <w:rPr>
                <w:noProof/>
                <w:webHidden/>
              </w:rPr>
              <w:fldChar w:fldCharType="separate"/>
            </w:r>
            <w:r>
              <w:rPr>
                <w:noProof/>
                <w:webHidden/>
              </w:rPr>
              <w:t>6</w:t>
            </w:r>
            <w:r>
              <w:rPr>
                <w:noProof/>
                <w:webHidden/>
              </w:rPr>
              <w:fldChar w:fldCharType="end"/>
            </w:r>
          </w:hyperlink>
        </w:p>
        <w:p w14:paraId="493A95B2" w14:textId="7252F1EC" w:rsidR="00AA1F35" w:rsidRDefault="00AA1F35">
          <w:pPr>
            <w:pStyle w:val="TM3"/>
            <w:tabs>
              <w:tab w:val="right" w:leader="dot" w:pos="8296"/>
            </w:tabs>
            <w:rPr>
              <w:rFonts w:eastAsiaTheme="minorEastAsia"/>
              <w:noProof/>
              <w:color w:val="auto"/>
              <w:lang w:eastAsia="fr-FR"/>
            </w:rPr>
          </w:pPr>
          <w:hyperlink w:anchor="_Toc101197782" w:history="1">
            <w:r w:rsidRPr="00992930">
              <w:rPr>
                <w:rStyle w:val="Lienhypertexte"/>
                <w:noProof/>
              </w:rPr>
              <w:t>Evaluation du modèle</w:t>
            </w:r>
            <w:r>
              <w:rPr>
                <w:noProof/>
                <w:webHidden/>
              </w:rPr>
              <w:tab/>
            </w:r>
            <w:r>
              <w:rPr>
                <w:noProof/>
                <w:webHidden/>
              </w:rPr>
              <w:fldChar w:fldCharType="begin"/>
            </w:r>
            <w:r>
              <w:rPr>
                <w:noProof/>
                <w:webHidden/>
              </w:rPr>
              <w:instrText xml:space="preserve"> PAGEREF _Toc101197782 \h </w:instrText>
            </w:r>
            <w:r>
              <w:rPr>
                <w:noProof/>
                <w:webHidden/>
              </w:rPr>
            </w:r>
            <w:r>
              <w:rPr>
                <w:noProof/>
                <w:webHidden/>
              </w:rPr>
              <w:fldChar w:fldCharType="separate"/>
            </w:r>
            <w:r>
              <w:rPr>
                <w:noProof/>
                <w:webHidden/>
              </w:rPr>
              <w:t>7</w:t>
            </w:r>
            <w:r>
              <w:rPr>
                <w:noProof/>
                <w:webHidden/>
              </w:rPr>
              <w:fldChar w:fldCharType="end"/>
            </w:r>
          </w:hyperlink>
        </w:p>
        <w:p w14:paraId="678D9DAF" w14:textId="75B736A4" w:rsidR="00AA1F35" w:rsidRDefault="00AA1F35">
          <w:pPr>
            <w:pStyle w:val="TM3"/>
            <w:tabs>
              <w:tab w:val="right" w:leader="dot" w:pos="8296"/>
            </w:tabs>
            <w:rPr>
              <w:rFonts w:eastAsiaTheme="minorEastAsia"/>
              <w:noProof/>
              <w:color w:val="auto"/>
              <w:lang w:eastAsia="fr-FR"/>
            </w:rPr>
          </w:pPr>
          <w:hyperlink w:anchor="_Toc101197783" w:history="1">
            <w:r w:rsidRPr="00992930">
              <w:rPr>
                <w:rStyle w:val="Lienhypertexte"/>
                <w:noProof/>
              </w:rPr>
              <w:t>Exemple sur cinq enregistrements</w:t>
            </w:r>
            <w:r>
              <w:rPr>
                <w:noProof/>
                <w:webHidden/>
              </w:rPr>
              <w:tab/>
            </w:r>
            <w:r>
              <w:rPr>
                <w:noProof/>
                <w:webHidden/>
              </w:rPr>
              <w:fldChar w:fldCharType="begin"/>
            </w:r>
            <w:r>
              <w:rPr>
                <w:noProof/>
                <w:webHidden/>
              </w:rPr>
              <w:instrText xml:space="preserve"> PAGEREF _Toc101197783 \h </w:instrText>
            </w:r>
            <w:r>
              <w:rPr>
                <w:noProof/>
                <w:webHidden/>
              </w:rPr>
            </w:r>
            <w:r>
              <w:rPr>
                <w:noProof/>
                <w:webHidden/>
              </w:rPr>
              <w:fldChar w:fldCharType="separate"/>
            </w:r>
            <w:r>
              <w:rPr>
                <w:noProof/>
                <w:webHidden/>
              </w:rPr>
              <w:t>8</w:t>
            </w:r>
            <w:r>
              <w:rPr>
                <w:noProof/>
                <w:webHidden/>
              </w:rPr>
              <w:fldChar w:fldCharType="end"/>
            </w:r>
          </w:hyperlink>
        </w:p>
        <w:p w14:paraId="3EE7427A" w14:textId="57A8FA13" w:rsidR="00AA1F35" w:rsidRDefault="00AA1F35">
          <w:pPr>
            <w:pStyle w:val="TM2"/>
            <w:tabs>
              <w:tab w:val="left" w:pos="880"/>
              <w:tab w:val="right" w:leader="dot" w:pos="8296"/>
            </w:tabs>
            <w:rPr>
              <w:rFonts w:eastAsiaTheme="minorEastAsia"/>
              <w:noProof/>
              <w:color w:val="auto"/>
              <w:lang w:eastAsia="fr-FR"/>
            </w:rPr>
          </w:pPr>
          <w:hyperlink w:anchor="_Toc101197784" w:history="1">
            <w:r w:rsidRPr="00992930">
              <w:rPr>
                <w:rStyle w:val="Lienhypertexte"/>
                <w:noProof/>
              </w:rPr>
              <w:t>3.3.</w:t>
            </w:r>
            <w:r>
              <w:rPr>
                <w:rFonts w:eastAsiaTheme="minorEastAsia"/>
                <w:noProof/>
                <w:color w:val="auto"/>
                <w:lang w:eastAsia="fr-FR"/>
              </w:rPr>
              <w:tab/>
            </w:r>
            <w:r w:rsidRPr="00992930">
              <w:rPr>
                <w:rStyle w:val="Lienhypertexte"/>
                <w:noProof/>
              </w:rPr>
              <w:t>Transformers avec T5</w:t>
            </w:r>
            <w:r>
              <w:rPr>
                <w:noProof/>
                <w:webHidden/>
              </w:rPr>
              <w:tab/>
            </w:r>
            <w:r>
              <w:rPr>
                <w:noProof/>
                <w:webHidden/>
              </w:rPr>
              <w:fldChar w:fldCharType="begin"/>
            </w:r>
            <w:r>
              <w:rPr>
                <w:noProof/>
                <w:webHidden/>
              </w:rPr>
              <w:instrText xml:space="preserve"> PAGEREF _Toc101197784 \h </w:instrText>
            </w:r>
            <w:r>
              <w:rPr>
                <w:noProof/>
                <w:webHidden/>
              </w:rPr>
            </w:r>
            <w:r>
              <w:rPr>
                <w:noProof/>
                <w:webHidden/>
              </w:rPr>
              <w:fldChar w:fldCharType="separate"/>
            </w:r>
            <w:r>
              <w:rPr>
                <w:noProof/>
                <w:webHidden/>
              </w:rPr>
              <w:t>9</w:t>
            </w:r>
            <w:r>
              <w:rPr>
                <w:noProof/>
                <w:webHidden/>
              </w:rPr>
              <w:fldChar w:fldCharType="end"/>
            </w:r>
          </w:hyperlink>
        </w:p>
        <w:p w14:paraId="48EE1E7B" w14:textId="0BB39A74" w:rsidR="00AA1F35" w:rsidRDefault="00AA1F35">
          <w:pPr>
            <w:pStyle w:val="TM3"/>
            <w:tabs>
              <w:tab w:val="right" w:leader="dot" w:pos="8296"/>
            </w:tabs>
            <w:rPr>
              <w:rFonts w:eastAsiaTheme="minorEastAsia"/>
              <w:noProof/>
              <w:color w:val="auto"/>
              <w:lang w:eastAsia="fr-FR"/>
            </w:rPr>
          </w:pPr>
          <w:hyperlink w:anchor="_Toc101197785" w:history="1">
            <w:r w:rsidRPr="00992930">
              <w:rPr>
                <w:rStyle w:val="Lienhypertexte"/>
                <w:noProof/>
              </w:rPr>
              <w:t>Présentation des Transformers</w:t>
            </w:r>
            <w:r>
              <w:rPr>
                <w:noProof/>
                <w:webHidden/>
              </w:rPr>
              <w:tab/>
            </w:r>
            <w:r>
              <w:rPr>
                <w:noProof/>
                <w:webHidden/>
              </w:rPr>
              <w:fldChar w:fldCharType="begin"/>
            </w:r>
            <w:r>
              <w:rPr>
                <w:noProof/>
                <w:webHidden/>
              </w:rPr>
              <w:instrText xml:space="preserve"> PAGEREF _Toc101197785 \h </w:instrText>
            </w:r>
            <w:r>
              <w:rPr>
                <w:noProof/>
                <w:webHidden/>
              </w:rPr>
            </w:r>
            <w:r>
              <w:rPr>
                <w:noProof/>
                <w:webHidden/>
              </w:rPr>
              <w:fldChar w:fldCharType="separate"/>
            </w:r>
            <w:r>
              <w:rPr>
                <w:noProof/>
                <w:webHidden/>
              </w:rPr>
              <w:t>9</w:t>
            </w:r>
            <w:r>
              <w:rPr>
                <w:noProof/>
                <w:webHidden/>
              </w:rPr>
              <w:fldChar w:fldCharType="end"/>
            </w:r>
          </w:hyperlink>
        </w:p>
        <w:p w14:paraId="72143E8E" w14:textId="18E285E1" w:rsidR="00AA1F35" w:rsidRDefault="00AA1F35">
          <w:pPr>
            <w:pStyle w:val="TM3"/>
            <w:tabs>
              <w:tab w:val="right" w:leader="dot" w:pos="8296"/>
            </w:tabs>
            <w:rPr>
              <w:rFonts w:eastAsiaTheme="minorEastAsia"/>
              <w:noProof/>
              <w:color w:val="auto"/>
              <w:lang w:eastAsia="fr-FR"/>
            </w:rPr>
          </w:pPr>
          <w:hyperlink w:anchor="_Toc101197786" w:history="1">
            <w:r w:rsidRPr="00992930">
              <w:rPr>
                <w:rStyle w:val="Lienhypertexte"/>
                <w:noProof/>
              </w:rPr>
              <w:t>Modèle T5</w:t>
            </w:r>
            <w:r>
              <w:rPr>
                <w:noProof/>
                <w:webHidden/>
              </w:rPr>
              <w:tab/>
            </w:r>
            <w:r>
              <w:rPr>
                <w:noProof/>
                <w:webHidden/>
              </w:rPr>
              <w:fldChar w:fldCharType="begin"/>
            </w:r>
            <w:r>
              <w:rPr>
                <w:noProof/>
                <w:webHidden/>
              </w:rPr>
              <w:instrText xml:space="preserve"> PAGEREF _Toc101197786 \h </w:instrText>
            </w:r>
            <w:r>
              <w:rPr>
                <w:noProof/>
                <w:webHidden/>
              </w:rPr>
            </w:r>
            <w:r>
              <w:rPr>
                <w:noProof/>
                <w:webHidden/>
              </w:rPr>
              <w:fldChar w:fldCharType="separate"/>
            </w:r>
            <w:r>
              <w:rPr>
                <w:noProof/>
                <w:webHidden/>
              </w:rPr>
              <w:t>11</w:t>
            </w:r>
            <w:r>
              <w:rPr>
                <w:noProof/>
                <w:webHidden/>
              </w:rPr>
              <w:fldChar w:fldCharType="end"/>
            </w:r>
          </w:hyperlink>
        </w:p>
        <w:p w14:paraId="0DB0C0AE" w14:textId="69DE08A4" w:rsidR="00AA1F35" w:rsidRDefault="00AA1F35">
          <w:pPr>
            <w:pStyle w:val="TM3"/>
            <w:tabs>
              <w:tab w:val="right" w:leader="dot" w:pos="8296"/>
            </w:tabs>
            <w:rPr>
              <w:rFonts w:eastAsiaTheme="minorEastAsia"/>
              <w:noProof/>
              <w:color w:val="auto"/>
              <w:lang w:eastAsia="fr-FR"/>
            </w:rPr>
          </w:pPr>
          <w:hyperlink w:anchor="_Toc101197787" w:history="1">
            <w:r w:rsidRPr="00992930">
              <w:rPr>
                <w:rStyle w:val="Lienhypertexte"/>
                <w:noProof/>
              </w:rPr>
              <w:t>Lancement du modèle</w:t>
            </w:r>
            <w:r>
              <w:rPr>
                <w:noProof/>
                <w:webHidden/>
              </w:rPr>
              <w:tab/>
            </w:r>
            <w:r>
              <w:rPr>
                <w:noProof/>
                <w:webHidden/>
              </w:rPr>
              <w:fldChar w:fldCharType="begin"/>
            </w:r>
            <w:r>
              <w:rPr>
                <w:noProof/>
                <w:webHidden/>
              </w:rPr>
              <w:instrText xml:space="preserve"> PAGEREF _Toc101197787 \h </w:instrText>
            </w:r>
            <w:r>
              <w:rPr>
                <w:noProof/>
                <w:webHidden/>
              </w:rPr>
            </w:r>
            <w:r>
              <w:rPr>
                <w:noProof/>
                <w:webHidden/>
              </w:rPr>
              <w:fldChar w:fldCharType="separate"/>
            </w:r>
            <w:r>
              <w:rPr>
                <w:noProof/>
                <w:webHidden/>
              </w:rPr>
              <w:t>12</w:t>
            </w:r>
            <w:r>
              <w:rPr>
                <w:noProof/>
                <w:webHidden/>
              </w:rPr>
              <w:fldChar w:fldCharType="end"/>
            </w:r>
          </w:hyperlink>
        </w:p>
        <w:p w14:paraId="50DC86B0" w14:textId="1D7697AA" w:rsidR="00AA1F35" w:rsidRDefault="00AA1F35">
          <w:pPr>
            <w:pStyle w:val="TM3"/>
            <w:tabs>
              <w:tab w:val="right" w:leader="dot" w:pos="8296"/>
            </w:tabs>
            <w:rPr>
              <w:rFonts w:eastAsiaTheme="minorEastAsia"/>
              <w:noProof/>
              <w:color w:val="auto"/>
              <w:lang w:eastAsia="fr-FR"/>
            </w:rPr>
          </w:pPr>
          <w:hyperlink w:anchor="_Toc101197788" w:history="1">
            <w:r w:rsidRPr="00992930">
              <w:rPr>
                <w:rStyle w:val="Lienhypertexte"/>
                <w:noProof/>
              </w:rPr>
              <w:t>Evaluation du modèle</w:t>
            </w:r>
            <w:r>
              <w:rPr>
                <w:noProof/>
                <w:webHidden/>
              </w:rPr>
              <w:tab/>
            </w:r>
            <w:r>
              <w:rPr>
                <w:noProof/>
                <w:webHidden/>
              </w:rPr>
              <w:fldChar w:fldCharType="begin"/>
            </w:r>
            <w:r>
              <w:rPr>
                <w:noProof/>
                <w:webHidden/>
              </w:rPr>
              <w:instrText xml:space="preserve"> PAGEREF _Toc101197788 \h </w:instrText>
            </w:r>
            <w:r>
              <w:rPr>
                <w:noProof/>
                <w:webHidden/>
              </w:rPr>
            </w:r>
            <w:r>
              <w:rPr>
                <w:noProof/>
                <w:webHidden/>
              </w:rPr>
              <w:fldChar w:fldCharType="separate"/>
            </w:r>
            <w:r>
              <w:rPr>
                <w:noProof/>
                <w:webHidden/>
              </w:rPr>
              <w:t>13</w:t>
            </w:r>
            <w:r>
              <w:rPr>
                <w:noProof/>
                <w:webHidden/>
              </w:rPr>
              <w:fldChar w:fldCharType="end"/>
            </w:r>
          </w:hyperlink>
        </w:p>
        <w:p w14:paraId="3727DF9C" w14:textId="6AE2CBBA" w:rsidR="00AA1F35" w:rsidRDefault="00AA1F35">
          <w:pPr>
            <w:pStyle w:val="TM3"/>
            <w:tabs>
              <w:tab w:val="right" w:leader="dot" w:pos="8296"/>
            </w:tabs>
            <w:rPr>
              <w:rFonts w:eastAsiaTheme="minorEastAsia"/>
              <w:noProof/>
              <w:color w:val="auto"/>
              <w:lang w:eastAsia="fr-FR"/>
            </w:rPr>
          </w:pPr>
          <w:hyperlink w:anchor="_Toc101197789" w:history="1">
            <w:r w:rsidRPr="00992930">
              <w:rPr>
                <w:rStyle w:val="Lienhypertexte"/>
                <w:noProof/>
              </w:rPr>
              <w:t>Exemple sur cinq enregistrements</w:t>
            </w:r>
            <w:r>
              <w:rPr>
                <w:noProof/>
                <w:webHidden/>
              </w:rPr>
              <w:tab/>
            </w:r>
            <w:r>
              <w:rPr>
                <w:noProof/>
                <w:webHidden/>
              </w:rPr>
              <w:fldChar w:fldCharType="begin"/>
            </w:r>
            <w:r>
              <w:rPr>
                <w:noProof/>
                <w:webHidden/>
              </w:rPr>
              <w:instrText xml:space="preserve"> PAGEREF _Toc101197789 \h </w:instrText>
            </w:r>
            <w:r>
              <w:rPr>
                <w:noProof/>
                <w:webHidden/>
              </w:rPr>
            </w:r>
            <w:r>
              <w:rPr>
                <w:noProof/>
                <w:webHidden/>
              </w:rPr>
              <w:fldChar w:fldCharType="separate"/>
            </w:r>
            <w:r>
              <w:rPr>
                <w:noProof/>
                <w:webHidden/>
              </w:rPr>
              <w:t>13</w:t>
            </w:r>
            <w:r>
              <w:rPr>
                <w:noProof/>
                <w:webHidden/>
              </w:rPr>
              <w:fldChar w:fldCharType="end"/>
            </w:r>
          </w:hyperlink>
        </w:p>
        <w:p w14:paraId="0FBA3D11" w14:textId="378EDADB" w:rsidR="00AA1F35" w:rsidRDefault="00AA1F35">
          <w:pPr>
            <w:pStyle w:val="TM2"/>
            <w:tabs>
              <w:tab w:val="left" w:pos="880"/>
              <w:tab w:val="right" w:leader="dot" w:pos="8296"/>
            </w:tabs>
            <w:rPr>
              <w:rFonts w:eastAsiaTheme="minorEastAsia"/>
              <w:noProof/>
              <w:color w:val="auto"/>
              <w:lang w:eastAsia="fr-FR"/>
            </w:rPr>
          </w:pPr>
          <w:hyperlink w:anchor="_Toc101197790" w:history="1">
            <w:r w:rsidRPr="00992930">
              <w:rPr>
                <w:rStyle w:val="Lienhypertexte"/>
                <w:noProof/>
              </w:rPr>
              <w:t>3.4.</w:t>
            </w:r>
            <w:r>
              <w:rPr>
                <w:rFonts w:eastAsiaTheme="minorEastAsia"/>
                <w:noProof/>
                <w:color w:val="auto"/>
                <w:lang w:eastAsia="fr-FR"/>
              </w:rPr>
              <w:tab/>
            </w:r>
            <w:r w:rsidRPr="00992930">
              <w:rPr>
                <w:rStyle w:val="Lienhypertexte"/>
                <w:noProof/>
              </w:rPr>
              <w:t>En synthèse</w:t>
            </w:r>
            <w:r>
              <w:rPr>
                <w:noProof/>
                <w:webHidden/>
              </w:rPr>
              <w:tab/>
            </w:r>
            <w:r>
              <w:rPr>
                <w:noProof/>
                <w:webHidden/>
              </w:rPr>
              <w:fldChar w:fldCharType="begin"/>
            </w:r>
            <w:r>
              <w:rPr>
                <w:noProof/>
                <w:webHidden/>
              </w:rPr>
              <w:instrText xml:space="preserve"> PAGEREF _Toc101197790 \h </w:instrText>
            </w:r>
            <w:r>
              <w:rPr>
                <w:noProof/>
                <w:webHidden/>
              </w:rPr>
            </w:r>
            <w:r>
              <w:rPr>
                <w:noProof/>
                <w:webHidden/>
              </w:rPr>
              <w:fldChar w:fldCharType="separate"/>
            </w:r>
            <w:r>
              <w:rPr>
                <w:noProof/>
                <w:webHidden/>
              </w:rPr>
              <w:t>14</w:t>
            </w:r>
            <w:r>
              <w:rPr>
                <w:noProof/>
                <w:webHidden/>
              </w:rPr>
              <w:fldChar w:fldCharType="end"/>
            </w:r>
          </w:hyperlink>
        </w:p>
        <w:p w14:paraId="76C55D09" w14:textId="0EE34E40" w:rsidR="00AA1F35" w:rsidRDefault="00AA1F35">
          <w:pPr>
            <w:pStyle w:val="TM1"/>
            <w:tabs>
              <w:tab w:val="left" w:pos="440"/>
            </w:tabs>
            <w:rPr>
              <w:rFonts w:eastAsiaTheme="minorEastAsia"/>
              <w:noProof/>
              <w:color w:val="auto"/>
              <w:lang w:eastAsia="fr-FR"/>
            </w:rPr>
          </w:pPr>
          <w:hyperlink w:anchor="_Toc101197791" w:history="1">
            <w:r w:rsidRPr="00992930">
              <w:rPr>
                <w:rStyle w:val="Lienhypertexte"/>
                <w:noProof/>
              </w:rPr>
              <w:t>4)</w:t>
            </w:r>
            <w:r>
              <w:rPr>
                <w:rFonts w:eastAsiaTheme="minorEastAsia"/>
                <w:noProof/>
                <w:color w:val="auto"/>
                <w:lang w:eastAsia="fr-FR"/>
              </w:rPr>
              <w:tab/>
            </w:r>
            <w:r w:rsidRPr="00992930">
              <w:rPr>
                <w:rStyle w:val="Lienhypertexte"/>
                <w:noProof/>
              </w:rPr>
              <w:t>Conclusion</w:t>
            </w:r>
            <w:r>
              <w:rPr>
                <w:noProof/>
                <w:webHidden/>
              </w:rPr>
              <w:tab/>
            </w:r>
            <w:r>
              <w:rPr>
                <w:noProof/>
                <w:webHidden/>
              </w:rPr>
              <w:fldChar w:fldCharType="begin"/>
            </w:r>
            <w:r>
              <w:rPr>
                <w:noProof/>
                <w:webHidden/>
              </w:rPr>
              <w:instrText xml:space="preserve"> PAGEREF _Toc101197791 \h </w:instrText>
            </w:r>
            <w:r>
              <w:rPr>
                <w:noProof/>
                <w:webHidden/>
              </w:rPr>
            </w:r>
            <w:r>
              <w:rPr>
                <w:noProof/>
                <w:webHidden/>
              </w:rPr>
              <w:fldChar w:fldCharType="separate"/>
            </w:r>
            <w:r>
              <w:rPr>
                <w:noProof/>
                <w:webHidden/>
              </w:rPr>
              <w:t>15</w:t>
            </w:r>
            <w:r>
              <w:rPr>
                <w:noProof/>
                <w:webHidden/>
              </w:rPr>
              <w:fldChar w:fldCharType="end"/>
            </w:r>
          </w:hyperlink>
        </w:p>
        <w:p w14:paraId="7926B1DE" w14:textId="0C8F1464" w:rsidR="00ED5EAC" w:rsidRDefault="00ED5EAC">
          <w:r>
            <w:rPr>
              <w:b/>
              <w:bCs/>
            </w:rPr>
            <w:fldChar w:fldCharType="end"/>
          </w:r>
        </w:p>
      </w:sdtContent>
    </w:sdt>
    <w:p w14:paraId="29678637" w14:textId="77777777" w:rsidR="00C66B1C" w:rsidRDefault="00C66B1C">
      <w:pPr>
        <w:rPr>
          <w:lang w:bidi="fr-FR"/>
        </w:rPr>
      </w:pPr>
      <w:r>
        <w:rPr>
          <w:lang w:bidi="fr-FR"/>
        </w:rPr>
        <w:br w:type="page"/>
      </w:r>
    </w:p>
    <w:p w14:paraId="266681FB" w14:textId="77777777" w:rsidR="00C66687" w:rsidRDefault="00C66B1C" w:rsidP="00024A7E">
      <w:pPr>
        <w:pStyle w:val="Titre"/>
        <w:rPr>
          <w:lang w:bidi="fr-FR"/>
        </w:rPr>
      </w:pPr>
      <w:r w:rsidRPr="00C66687">
        <w:rPr>
          <w:lang w:bidi="fr-FR"/>
        </w:rPr>
        <w:lastRenderedPageBreak/>
        <w:t>GLOSSAIRE</w:t>
      </w:r>
    </w:p>
    <w:p w14:paraId="5C78BDE2" w14:textId="77777777" w:rsidR="009F2EFC" w:rsidRDefault="009F2EFC" w:rsidP="00C6554A">
      <w:pPr>
        <w:pStyle w:val="Coordonnes"/>
        <w:rPr>
          <w:lang w:bidi="fr-FR"/>
        </w:rPr>
      </w:pPr>
    </w:p>
    <w:tbl>
      <w:tblPr>
        <w:tblStyle w:val="TableauGrille1Clair-Accentuation1"/>
        <w:tblW w:w="10301" w:type="dxa"/>
        <w:tblInd w:w="-714" w:type="dxa"/>
        <w:tblLayout w:type="fixed"/>
        <w:tblLook w:val="04A0" w:firstRow="1" w:lastRow="0" w:firstColumn="1" w:lastColumn="0" w:noHBand="0" w:noVBand="1"/>
      </w:tblPr>
      <w:tblGrid>
        <w:gridCol w:w="1843"/>
        <w:gridCol w:w="3402"/>
        <w:gridCol w:w="5056"/>
      </w:tblGrid>
      <w:tr w:rsidR="00C66687" w14:paraId="2EFB1514" w14:textId="77777777" w:rsidTr="00C84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355DD75" w14:textId="463E65D7" w:rsidR="00C66687" w:rsidRDefault="00C66687" w:rsidP="00C6554A">
            <w:pPr>
              <w:pStyle w:val="Coordonnes"/>
              <w:rPr>
                <w:lang w:bidi="fr-FR"/>
              </w:rPr>
            </w:pPr>
            <w:r>
              <w:rPr>
                <w:lang w:bidi="fr-FR"/>
              </w:rPr>
              <w:t>Terme</w:t>
            </w:r>
          </w:p>
        </w:tc>
        <w:tc>
          <w:tcPr>
            <w:tcW w:w="3402" w:type="dxa"/>
          </w:tcPr>
          <w:p w14:paraId="701DCD95" w14:textId="29B6B751" w:rsidR="00C66687" w:rsidRDefault="00C66687" w:rsidP="00C6554A">
            <w:pPr>
              <w:pStyle w:val="Coordonnes"/>
              <w:cnfStyle w:val="100000000000" w:firstRow="1" w:lastRow="0" w:firstColumn="0" w:lastColumn="0" w:oddVBand="0" w:evenVBand="0" w:oddHBand="0" w:evenHBand="0" w:firstRowFirstColumn="0" w:firstRowLastColumn="0" w:lastRowFirstColumn="0" w:lastRowLastColumn="0"/>
              <w:rPr>
                <w:lang w:bidi="fr-FR"/>
              </w:rPr>
            </w:pPr>
            <w:r>
              <w:rPr>
                <w:lang w:bidi="fr-FR"/>
              </w:rPr>
              <w:t>Description</w:t>
            </w:r>
          </w:p>
        </w:tc>
        <w:tc>
          <w:tcPr>
            <w:tcW w:w="5056" w:type="dxa"/>
          </w:tcPr>
          <w:p w14:paraId="4264C58A" w14:textId="46511952" w:rsidR="00C66687" w:rsidRDefault="00C66687" w:rsidP="00C6554A">
            <w:pPr>
              <w:pStyle w:val="Coordonnes"/>
              <w:cnfStyle w:val="100000000000" w:firstRow="1" w:lastRow="0" w:firstColumn="0" w:lastColumn="0" w:oddVBand="0" w:evenVBand="0" w:oddHBand="0" w:evenHBand="0" w:firstRowFirstColumn="0" w:firstRowLastColumn="0" w:lastRowFirstColumn="0" w:lastRowLastColumn="0"/>
              <w:rPr>
                <w:lang w:bidi="fr-FR"/>
              </w:rPr>
            </w:pPr>
            <w:r>
              <w:rPr>
                <w:lang w:bidi="fr-FR"/>
              </w:rPr>
              <w:t>Lien</w:t>
            </w:r>
          </w:p>
        </w:tc>
      </w:tr>
      <w:tr w:rsidR="00C66687" w:rsidRPr="00A5028F" w14:paraId="3746BA3A"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1AF3C3F1" w14:textId="706FFCF8" w:rsidR="00C66687" w:rsidRPr="000F3328" w:rsidRDefault="00C6102A" w:rsidP="00C6554A">
            <w:pPr>
              <w:pStyle w:val="Coordonnes"/>
              <w:rPr>
                <w:lang w:val="en-US" w:bidi="fr-FR"/>
              </w:rPr>
            </w:pPr>
            <w:r>
              <w:rPr>
                <w:lang w:val="en-US" w:bidi="fr-FR"/>
              </w:rPr>
              <w:t>BERT</w:t>
            </w:r>
          </w:p>
        </w:tc>
        <w:tc>
          <w:tcPr>
            <w:tcW w:w="3402" w:type="dxa"/>
          </w:tcPr>
          <w:p w14:paraId="14B0C2DB" w14:textId="2EEC685E" w:rsidR="00C66687" w:rsidRPr="00A5028F" w:rsidRDefault="00D63D14" w:rsidP="00A5028F">
            <w:pPr>
              <w:pStyle w:val="Coordonnes"/>
              <w:jc w:val="left"/>
              <w:cnfStyle w:val="000000000000" w:firstRow="0" w:lastRow="0" w:firstColumn="0" w:lastColumn="0" w:oddVBand="0" w:evenVBand="0" w:oddHBand="0" w:evenHBand="0" w:firstRowFirstColumn="0" w:firstRowLastColumn="0" w:lastRowFirstColumn="0" w:lastRowLastColumn="0"/>
              <w:rPr>
                <w:lang w:bidi="fr-FR"/>
              </w:rPr>
            </w:pPr>
            <w:r>
              <w:rPr>
                <w:lang w:bidi="fr-FR"/>
              </w:rPr>
              <w:t xml:space="preserve">Modèle pour traiter le langage. T5 </w:t>
            </w:r>
            <w:r w:rsidR="00F47F79">
              <w:rPr>
                <w:lang w:bidi="fr-FR"/>
              </w:rPr>
              <w:t>est basé sur BERT</w:t>
            </w:r>
          </w:p>
        </w:tc>
        <w:tc>
          <w:tcPr>
            <w:tcW w:w="5056" w:type="dxa"/>
          </w:tcPr>
          <w:p w14:paraId="5C2FF7EA" w14:textId="33B184CE" w:rsidR="00C66687" w:rsidRPr="00A5028F" w:rsidRDefault="006067AB" w:rsidP="00C6554A">
            <w:pPr>
              <w:pStyle w:val="Coordonnes"/>
              <w:cnfStyle w:val="000000000000" w:firstRow="0" w:lastRow="0" w:firstColumn="0" w:lastColumn="0" w:oddVBand="0" w:evenVBand="0" w:oddHBand="0" w:evenHBand="0" w:firstRowFirstColumn="0" w:firstRowLastColumn="0" w:lastRowFirstColumn="0" w:lastRowLastColumn="0"/>
              <w:rPr>
                <w:lang w:bidi="fr-FR"/>
              </w:rPr>
            </w:pPr>
            <w:r w:rsidRPr="006067AB">
              <w:rPr>
                <w:lang w:bidi="fr-FR"/>
              </w:rPr>
              <w:t>https://www.webrankinfo.com/dossiers/google-search/bert</w:t>
            </w:r>
          </w:p>
        </w:tc>
      </w:tr>
      <w:tr w:rsidR="000F3328" w:rsidRPr="00DB45C4" w14:paraId="6E4EFAC0"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1CC86682" w14:textId="6A3F9A3D" w:rsidR="000F3328" w:rsidRPr="00D75ED5" w:rsidRDefault="00D318CF" w:rsidP="000F3328">
            <w:pPr>
              <w:pStyle w:val="Coordonnes"/>
              <w:rPr>
                <w:lang w:val="en-US"/>
              </w:rPr>
            </w:pPr>
            <w:hyperlink r:id="rId10" w:anchor="/Long_short-term_memory" w:history="1">
              <w:r w:rsidR="00D75ED5" w:rsidRPr="00D75ED5">
                <w:rPr>
                  <w:lang w:val="en-US"/>
                </w:rPr>
                <w:t>LSTM</w:t>
              </w:r>
            </w:hyperlink>
            <w:r w:rsidR="00D75ED5" w:rsidRPr="00D75ED5">
              <w:rPr>
                <w:lang w:val="en-US"/>
              </w:rPr>
              <w:t xml:space="preserve"> (Long-Short Term Memory)</w:t>
            </w:r>
          </w:p>
        </w:tc>
        <w:tc>
          <w:tcPr>
            <w:tcW w:w="3402" w:type="dxa"/>
          </w:tcPr>
          <w:p w14:paraId="4F1145EB" w14:textId="27BDA303" w:rsidR="000F3328" w:rsidRPr="00DB45C4" w:rsidRDefault="00DB45C4" w:rsidP="007301A0">
            <w:pPr>
              <w:pStyle w:val="Coordonnes"/>
              <w:jc w:val="left"/>
              <w:cnfStyle w:val="000000000000" w:firstRow="0" w:lastRow="0" w:firstColumn="0" w:lastColumn="0" w:oddVBand="0" w:evenVBand="0" w:oddHBand="0" w:evenHBand="0" w:firstRowFirstColumn="0" w:firstRowLastColumn="0" w:lastRowFirstColumn="0" w:lastRowLastColumn="0"/>
              <w:rPr>
                <w:lang w:bidi="fr-FR"/>
              </w:rPr>
            </w:pPr>
            <w:r w:rsidRPr="00DB45C4">
              <w:rPr>
                <w:lang w:bidi="fr-FR"/>
              </w:rPr>
              <w:t>Couche d’un réseau de n</w:t>
            </w:r>
            <w:r>
              <w:rPr>
                <w:lang w:bidi="fr-FR"/>
              </w:rPr>
              <w:t xml:space="preserve">eurones </w:t>
            </w:r>
            <w:r w:rsidR="00156661">
              <w:rPr>
                <w:lang w:bidi="fr-FR"/>
              </w:rPr>
              <w:t>afin de gérer la mémoire d’un neurone.</w:t>
            </w:r>
          </w:p>
        </w:tc>
        <w:tc>
          <w:tcPr>
            <w:tcW w:w="5056" w:type="dxa"/>
          </w:tcPr>
          <w:p w14:paraId="64B42727" w14:textId="12E09D7B" w:rsidR="001A26FC" w:rsidRPr="00DB45C4" w:rsidRDefault="001A26FC" w:rsidP="001A26FC">
            <w:pPr>
              <w:cnfStyle w:val="000000000000" w:firstRow="0" w:lastRow="0" w:firstColumn="0" w:lastColumn="0" w:oddVBand="0" w:evenVBand="0" w:oddHBand="0" w:evenHBand="0" w:firstRowFirstColumn="0" w:firstRowLastColumn="0" w:lastRowFirstColumn="0" w:lastRowLastColumn="0"/>
              <w:rPr>
                <w:lang w:bidi="fr-FR"/>
              </w:rPr>
            </w:pPr>
            <w:r w:rsidRPr="00DB45C4">
              <w:rPr>
                <w:lang w:bidi="fr-FR"/>
              </w:rPr>
              <w:t>https://penseeartificielle.fr/comprendre-lstm-gru-fonctionnement-schema/</w:t>
            </w:r>
          </w:p>
        </w:tc>
      </w:tr>
      <w:tr w:rsidR="003A0F6C" w:rsidRPr="00DB45C4" w14:paraId="01351C83"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59B0B037" w14:textId="21CED684" w:rsidR="003A0F6C" w:rsidRPr="00DB45C4" w:rsidRDefault="00CD0CE4" w:rsidP="000F3328">
            <w:pPr>
              <w:pStyle w:val="Coordonnes"/>
              <w:rPr>
                <w:b w:val="0"/>
                <w:bCs w:val="0"/>
              </w:rPr>
            </w:pPr>
            <w:r w:rsidRPr="00CD0CE4">
              <w:rPr>
                <w:lang w:val="en-US"/>
              </w:rPr>
              <w:t>Transformers</w:t>
            </w:r>
          </w:p>
        </w:tc>
        <w:tc>
          <w:tcPr>
            <w:tcW w:w="3402" w:type="dxa"/>
          </w:tcPr>
          <w:p w14:paraId="6A65069E" w14:textId="28D04C54" w:rsidR="003A0F6C" w:rsidRPr="00ED154A" w:rsidRDefault="009C3D79" w:rsidP="007301A0">
            <w:pPr>
              <w:pStyle w:val="Coordonnes"/>
              <w:jc w:val="left"/>
              <w:cnfStyle w:val="000000000000" w:firstRow="0" w:lastRow="0" w:firstColumn="0" w:lastColumn="0" w:oddVBand="0" w:evenVBand="0" w:oddHBand="0" w:evenHBand="0" w:firstRowFirstColumn="0" w:firstRowLastColumn="0" w:lastRowFirstColumn="0" w:lastRowLastColumn="0"/>
              <w:rPr>
                <w:lang w:bidi="fr-FR"/>
              </w:rPr>
            </w:pPr>
            <w:r w:rsidRPr="00ED154A">
              <w:rPr>
                <w:lang w:bidi="fr-FR"/>
              </w:rPr>
              <w:t xml:space="preserve">Modèle en réseau de </w:t>
            </w:r>
            <w:r w:rsidR="00ED154A" w:rsidRPr="00ED154A">
              <w:rPr>
                <w:lang w:bidi="fr-FR"/>
              </w:rPr>
              <w:t xml:space="preserve">neurones très </w:t>
            </w:r>
            <w:r w:rsidRPr="00ED154A">
              <w:rPr>
                <w:lang w:bidi="fr-FR"/>
              </w:rPr>
              <w:t xml:space="preserve">efficace dans le traitement du </w:t>
            </w:r>
            <w:r w:rsidR="00ED154A" w:rsidRPr="00ED154A">
              <w:rPr>
                <w:lang w:bidi="fr-FR"/>
              </w:rPr>
              <w:t>langage naturel</w:t>
            </w:r>
          </w:p>
        </w:tc>
        <w:tc>
          <w:tcPr>
            <w:tcW w:w="5056" w:type="dxa"/>
          </w:tcPr>
          <w:p w14:paraId="40BBD708" w14:textId="21BE3D6F" w:rsidR="003A0F6C" w:rsidRPr="00DB45C4" w:rsidRDefault="009C3D79" w:rsidP="009C3D79">
            <w:pPr>
              <w:pStyle w:val="Coordonnes"/>
              <w:tabs>
                <w:tab w:val="left" w:pos="1854"/>
              </w:tabs>
              <w:jc w:val="left"/>
              <w:cnfStyle w:val="000000000000" w:firstRow="0" w:lastRow="0" w:firstColumn="0" w:lastColumn="0" w:oddVBand="0" w:evenVBand="0" w:oddHBand="0" w:evenHBand="0" w:firstRowFirstColumn="0" w:firstRowLastColumn="0" w:lastRowFirstColumn="0" w:lastRowLastColumn="0"/>
              <w:rPr>
                <w:lang w:bidi="fr-FR"/>
              </w:rPr>
            </w:pPr>
            <w:r w:rsidRPr="009C3D79">
              <w:rPr>
                <w:lang w:bidi="fr-FR"/>
              </w:rPr>
              <w:t>https://ledatascientist.com/a-la-decouverte-du-transformer/</w:t>
            </w:r>
          </w:p>
        </w:tc>
      </w:tr>
      <w:tr w:rsidR="003A0F6C" w:rsidRPr="00DB45C4" w14:paraId="0BE4C85F"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604AEDEA" w14:textId="67FE5153" w:rsidR="003A0F6C" w:rsidRPr="00DB45C4" w:rsidRDefault="00E17081" w:rsidP="00C84AF6">
            <w:pPr>
              <w:pStyle w:val="Coordonnes"/>
              <w:rPr>
                <w:lang w:bidi="fr-FR"/>
              </w:rPr>
            </w:pPr>
            <w:r w:rsidRPr="00C84AF6">
              <w:rPr>
                <w:lang w:val="en-US"/>
              </w:rPr>
              <w:t>T5s</w:t>
            </w:r>
          </w:p>
        </w:tc>
        <w:tc>
          <w:tcPr>
            <w:tcW w:w="3402" w:type="dxa"/>
          </w:tcPr>
          <w:p w14:paraId="35961229" w14:textId="03EDDA06" w:rsidR="003A0F6C" w:rsidRPr="00C84AF6" w:rsidRDefault="00E17081" w:rsidP="00C84AF6">
            <w:pPr>
              <w:pStyle w:val="Coordonnes"/>
              <w:jc w:val="left"/>
              <w:cnfStyle w:val="000000000000" w:firstRow="0" w:lastRow="0" w:firstColumn="0" w:lastColumn="0" w:oddVBand="0" w:evenVBand="0" w:oddHBand="0" w:evenHBand="0" w:firstRowFirstColumn="0" w:firstRowLastColumn="0" w:lastRowFirstColumn="0" w:lastRowLastColumn="0"/>
              <w:rPr>
                <w:lang w:bidi="fr-FR"/>
              </w:rPr>
            </w:pPr>
            <w:r w:rsidRPr="00C84AF6">
              <w:rPr>
                <w:lang w:bidi="fr-FR"/>
              </w:rPr>
              <w:t>Librairie mettant en œuvre les Transformers</w:t>
            </w:r>
          </w:p>
        </w:tc>
        <w:tc>
          <w:tcPr>
            <w:tcW w:w="5056" w:type="dxa"/>
          </w:tcPr>
          <w:p w14:paraId="594374CD" w14:textId="389DA39C" w:rsidR="003A0F6C" w:rsidRPr="00E17081" w:rsidRDefault="0054388D" w:rsidP="0054388D">
            <w:pPr>
              <w:pStyle w:val="Coordonnes"/>
              <w:tabs>
                <w:tab w:val="left" w:pos="1854"/>
              </w:tabs>
              <w:jc w:val="left"/>
              <w:cnfStyle w:val="000000000000" w:firstRow="0" w:lastRow="0" w:firstColumn="0" w:lastColumn="0" w:oddVBand="0" w:evenVBand="0" w:oddHBand="0" w:evenHBand="0" w:firstRowFirstColumn="0" w:firstRowLastColumn="0" w:lastRowFirstColumn="0" w:lastRowLastColumn="0"/>
              <w:rPr>
                <w:b/>
                <w:bCs/>
                <w:lang w:bidi="fr-FR"/>
              </w:rPr>
            </w:pPr>
            <w:r w:rsidRPr="0054388D">
              <w:rPr>
                <w:lang w:bidi="fr-FR"/>
              </w:rPr>
              <w:t>https://huggingface.co/docs/transformers/model_doc/t5</w:t>
            </w:r>
          </w:p>
        </w:tc>
      </w:tr>
      <w:tr w:rsidR="009C2AF7" w:rsidRPr="00DB45C4" w14:paraId="683892ED"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77196571" w14:textId="45A6EEE3" w:rsidR="009C2AF7" w:rsidRPr="00DB45C4" w:rsidRDefault="009C2AF7" w:rsidP="000F3328">
            <w:pPr>
              <w:pStyle w:val="Coordonnes"/>
            </w:pPr>
          </w:p>
        </w:tc>
        <w:tc>
          <w:tcPr>
            <w:tcW w:w="3402" w:type="dxa"/>
          </w:tcPr>
          <w:p w14:paraId="245593D1" w14:textId="27AA2700" w:rsidR="009C2AF7" w:rsidRPr="00DB45C4" w:rsidRDefault="009C2AF7" w:rsidP="007301A0">
            <w:pPr>
              <w:pStyle w:val="Coordonnes"/>
              <w:jc w:val="left"/>
              <w:cnfStyle w:val="000000000000" w:firstRow="0" w:lastRow="0" w:firstColumn="0" w:lastColumn="0" w:oddVBand="0" w:evenVBand="0" w:oddHBand="0" w:evenHBand="0" w:firstRowFirstColumn="0" w:firstRowLastColumn="0" w:lastRowFirstColumn="0" w:lastRowLastColumn="0"/>
            </w:pPr>
          </w:p>
        </w:tc>
        <w:tc>
          <w:tcPr>
            <w:tcW w:w="5056" w:type="dxa"/>
          </w:tcPr>
          <w:p w14:paraId="021484D5" w14:textId="340B1179" w:rsidR="009C2AF7" w:rsidRPr="00DB45C4" w:rsidRDefault="009C2AF7" w:rsidP="00C6554A">
            <w:pPr>
              <w:pStyle w:val="Coordonnes"/>
              <w:cnfStyle w:val="000000000000" w:firstRow="0" w:lastRow="0" w:firstColumn="0" w:lastColumn="0" w:oddVBand="0" w:evenVBand="0" w:oddHBand="0" w:evenHBand="0" w:firstRowFirstColumn="0" w:firstRowLastColumn="0" w:lastRowFirstColumn="0" w:lastRowLastColumn="0"/>
              <w:rPr>
                <w:lang w:bidi="fr-FR"/>
              </w:rPr>
            </w:pPr>
          </w:p>
        </w:tc>
      </w:tr>
      <w:tr w:rsidR="00EC6CC3" w:rsidRPr="00DB45C4" w14:paraId="27B845D4"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216C6322" w14:textId="79158063" w:rsidR="00EC6CC3" w:rsidRPr="00DB45C4" w:rsidRDefault="00EC6CC3" w:rsidP="000F3328">
            <w:pPr>
              <w:pStyle w:val="Coordonnes"/>
            </w:pPr>
          </w:p>
        </w:tc>
        <w:tc>
          <w:tcPr>
            <w:tcW w:w="3402" w:type="dxa"/>
          </w:tcPr>
          <w:p w14:paraId="5623C539" w14:textId="6D5BE2B7" w:rsidR="00EC6CC3" w:rsidRPr="00DB45C4" w:rsidRDefault="00EC6CC3" w:rsidP="007301A0">
            <w:pPr>
              <w:pStyle w:val="Coordonnes"/>
              <w:jc w:val="left"/>
              <w:cnfStyle w:val="000000000000" w:firstRow="0" w:lastRow="0" w:firstColumn="0" w:lastColumn="0" w:oddVBand="0" w:evenVBand="0" w:oddHBand="0" w:evenHBand="0" w:firstRowFirstColumn="0" w:firstRowLastColumn="0" w:lastRowFirstColumn="0" w:lastRowLastColumn="0"/>
            </w:pPr>
          </w:p>
        </w:tc>
        <w:tc>
          <w:tcPr>
            <w:tcW w:w="5056" w:type="dxa"/>
          </w:tcPr>
          <w:p w14:paraId="35520C8D" w14:textId="302743AC" w:rsidR="00EC6CC3" w:rsidRPr="00DB45C4" w:rsidRDefault="00EC6CC3" w:rsidP="00C6554A">
            <w:pPr>
              <w:pStyle w:val="Coordonnes"/>
              <w:cnfStyle w:val="000000000000" w:firstRow="0" w:lastRow="0" w:firstColumn="0" w:lastColumn="0" w:oddVBand="0" w:evenVBand="0" w:oddHBand="0" w:evenHBand="0" w:firstRowFirstColumn="0" w:firstRowLastColumn="0" w:lastRowFirstColumn="0" w:lastRowLastColumn="0"/>
              <w:rPr>
                <w:lang w:bidi="fr-FR"/>
              </w:rPr>
            </w:pPr>
          </w:p>
        </w:tc>
      </w:tr>
      <w:tr w:rsidR="00EC6CC3" w:rsidRPr="00DB45C4" w14:paraId="4C5139E4" w14:textId="77777777" w:rsidTr="00C84AF6">
        <w:tc>
          <w:tcPr>
            <w:cnfStyle w:val="001000000000" w:firstRow="0" w:lastRow="0" w:firstColumn="1" w:lastColumn="0" w:oddVBand="0" w:evenVBand="0" w:oddHBand="0" w:evenHBand="0" w:firstRowFirstColumn="0" w:firstRowLastColumn="0" w:lastRowFirstColumn="0" w:lastRowLastColumn="0"/>
            <w:tcW w:w="1843" w:type="dxa"/>
          </w:tcPr>
          <w:p w14:paraId="3C9E7698" w14:textId="77777777" w:rsidR="00EC6CC3" w:rsidRPr="00DB45C4" w:rsidRDefault="00EC6CC3" w:rsidP="000F3328">
            <w:pPr>
              <w:pStyle w:val="Coordonnes"/>
            </w:pPr>
          </w:p>
        </w:tc>
        <w:tc>
          <w:tcPr>
            <w:tcW w:w="3402" w:type="dxa"/>
          </w:tcPr>
          <w:p w14:paraId="2638892D" w14:textId="77777777" w:rsidR="00EC6CC3" w:rsidRPr="00DB45C4" w:rsidRDefault="00EC6CC3" w:rsidP="007301A0">
            <w:pPr>
              <w:pStyle w:val="Coordonnes"/>
              <w:jc w:val="left"/>
              <w:cnfStyle w:val="000000000000" w:firstRow="0" w:lastRow="0" w:firstColumn="0" w:lastColumn="0" w:oddVBand="0" w:evenVBand="0" w:oddHBand="0" w:evenHBand="0" w:firstRowFirstColumn="0" w:firstRowLastColumn="0" w:lastRowFirstColumn="0" w:lastRowLastColumn="0"/>
            </w:pPr>
          </w:p>
        </w:tc>
        <w:tc>
          <w:tcPr>
            <w:tcW w:w="5056" w:type="dxa"/>
          </w:tcPr>
          <w:p w14:paraId="61F342A9" w14:textId="77777777" w:rsidR="00EC6CC3" w:rsidRPr="00DB45C4" w:rsidRDefault="00EC6CC3" w:rsidP="00C6554A">
            <w:pPr>
              <w:pStyle w:val="Coordonnes"/>
              <w:cnfStyle w:val="000000000000" w:firstRow="0" w:lastRow="0" w:firstColumn="0" w:lastColumn="0" w:oddVBand="0" w:evenVBand="0" w:oddHBand="0" w:evenHBand="0" w:firstRowFirstColumn="0" w:firstRowLastColumn="0" w:lastRowFirstColumn="0" w:lastRowLastColumn="0"/>
              <w:rPr>
                <w:lang w:bidi="fr-FR"/>
              </w:rPr>
            </w:pPr>
          </w:p>
        </w:tc>
      </w:tr>
    </w:tbl>
    <w:p w14:paraId="7A7A248F" w14:textId="10FF1F75" w:rsidR="00C6554A" w:rsidRPr="00DB45C4" w:rsidRDefault="00C6554A" w:rsidP="00C6554A">
      <w:pPr>
        <w:pStyle w:val="Coordonnes"/>
      </w:pPr>
      <w:r w:rsidRPr="00DB45C4">
        <w:rPr>
          <w:lang w:bidi="fr-FR"/>
        </w:rPr>
        <w:br w:type="page"/>
      </w:r>
    </w:p>
    <w:p w14:paraId="78A865DF" w14:textId="0296EADF" w:rsidR="00C6554A" w:rsidRDefault="00EA47D3" w:rsidP="00874F85">
      <w:pPr>
        <w:pStyle w:val="Titre1"/>
        <w:numPr>
          <w:ilvl w:val="0"/>
          <w:numId w:val="35"/>
        </w:numPr>
      </w:pPr>
      <w:bookmarkStart w:id="0" w:name="_Toc101197770"/>
      <w:r w:rsidRPr="00874F85">
        <w:lastRenderedPageBreak/>
        <w:t>Requêtag</w:t>
      </w:r>
      <w:r w:rsidR="001C0A93" w:rsidRPr="00874F85">
        <w:t>e</w:t>
      </w:r>
      <w:bookmarkEnd w:id="0"/>
    </w:p>
    <w:p w14:paraId="5C383139" w14:textId="42FBA4EA" w:rsidR="001C0A93" w:rsidRDefault="008E61BC" w:rsidP="001C0A93">
      <w:r>
        <w:t>Dans le projet 6 le jeu de données était proposé par l</w:t>
      </w:r>
      <w:r w:rsidR="001C0A93">
        <w:t>e site Stackoverflow</w:t>
      </w:r>
      <w:r w:rsidR="00B54660">
        <w:t xml:space="preserve">. Via </w:t>
      </w:r>
      <w:r w:rsidR="001C0A93">
        <w:t xml:space="preserve">un </w:t>
      </w:r>
      <w:r w:rsidR="00E321BA">
        <w:t xml:space="preserve">outil de requêtage de type SQL </w:t>
      </w:r>
      <w:r w:rsidR="00B54660">
        <w:t>Nous avions obtenu un jeu de d</w:t>
      </w:r>
      <w:r w:rsidR="00615B5B">
        <w:t xml:space="preserve">onnées d’environ 16 000 questions. J’ai </w:t>
      </w:r>
      <w:r w:rsidR="00354A2B">
        <w:t>modifié un paramètre de sélection afin d’</w:t>
      </w:r>
      <w:r w:rsidR="00615B5B">
        <w:t>augment</w:t>
      </w:r>
      <w:r w:rsidR="00354A2B">
        <w:t>er</w:t>
      </w:r>
      <w:r w:rsidR="00615B5B">
        <w:t xml:space="preserve"> </w:t>
      </w:r>
      <w:r w:rsidR="00354A2B">
        <w:t xml:space="preserve">le </w:t>
      </w:r>
      <w:r w:rsidR="00615B5B">
        <w:t>jeu de données jusqu’à 50 000 questions</w:t>
      </w:r>
      <w:r w:rsidR="00EB23D4">
        <w:t>.</w:t>
      </w:r>
    </w:p>
    <w:p w14:paraId="1E895778" w14:textId="7A816E5D" w:rsidR="003B76AB" w:rsidRDefault="0004316A" w:rsidP="00874F85">
      <w:pPr>
        <w:pStyle w:val="Titre1"/>
        <w:numPr>
          <w:ilvl w:val="0"/>
          <w:numId w:val="35"/>
        </w:numPr>
      </w:pPr>
      <w:bookmarkStart w:id="1" w:name="_Toc101197771"/>
      <w:r>
        <w:t>P</w:t>
      </w:r>
      <w:r w:rsidR="001950A1">
        <w:t>réprocessing des POSTS</w:t>
      </w:r>
      <w:bookmarkEnd w:id="1"/>
      <w:r w:rsidR="001950A1">
        <w:t xml:space="preserve"> </w:t>
      </w:r>
    </w:p>
    <w:p w14:paraId="0B994275" w14:textId="67E201F4" w:rsidR="004326BB" w:rsidRDefault="004326BB" w:rsidP="004326BB">
      <w:r>
        <w:t xml:space="preserve">Je n’ai pas réutilisé le prepocessing que j’avais </w:t>
      </w:r>
      <w:r w:rsidR="00D57CDA">
        <w:t xml:space="preserve">mis en </w:t>
      </w:r>
      <w:r w:rsidR="003C5EC2">
        <w:t>œuvre</w:t>
      </w:r>
      <w:r>
        <w:t xml:space="preserve"> dans le cadre du Projet 6 afin d’utiliser ceux proposés par les différents modèles que je souhaite utiliser.</w:t>
      </w:r>
    </w:p>
    <w:p w14:paraId="7A90060F" w14:textId="74456B7B" w:rsidR="00462894" w:rsidRDefault="0060436B" w:rsidP="00A77F05">
      <w:pPr>
        <w:pStyle w:val="Titre3"/>
        <w:rPr>
          <w:noProof/>
        </w:rPr>
      </w:pPr>
      <w:bookmarkStart w:id="2" w:name="_Toc101197772"/>
      <w:r>
        <w:rPr>
          <w:noProof/>
        </w:rPr>
        <w:t>Nettoyage</w:t>
      </w:r>
      <w:bookmarkEnd w:id="2"/>
    </w:p>
    <w:p w14:paraId="51D1002D" w14:textId="61E53548" w:rsidR="006246FD" w:rsidRDefault="00D03642" w:rsidP="00B8316D">
      <w:r>
        <w:t>Le seul traitement réutilisé sera celui traitant le champs Tags afin d’en extraire les étiquettes.</w:t>
      </w:r>
    </w:p>
    <w:p w14:paraId="05E82CA5" w14:textId="708B8BE6" w:rsidR="00C75A5A" w:rsidRDefault="00C75A5A" w:rsidP="00B8316D">
      <w:r>
        <w:t>Spécificité champs TAGS</w:t>
      </w:r>
    </w:p>
    <w:p w14:paraId="51FB3F85" w14:textId="5D49AF17" w:rsidR="00BD3687" w:rsidRDefault="00BD3687" w:rsidP="00C75A5A">
      <w:pPr>
        <w:pStyle w:val="Paragraphedeliste"/>
        <w:numPr>
          <w:ilvl w:val="0"/>
          <w:numId w:val="20"/>
        </w:numPr>
      </w:pPr>
      <w:r>
        <w:t xml:space="preserve">Expression régulière : </w:t>
      </w:r>
      <w:r w:rsidR="003028AF">
        <w:t xml:space="preserve">Celui-ci </w:t>
      </w:r>
      <w:r w:rsidR="005A4670">
        <w:t xml:space="preserve">est encapsulé dans une balise &lt;…&gt;. J’ai donc réalisé une expression régulière </w:t>
      </w:r>
      <w:r w:rsidR="00DD0DE6">
        <w:t>pour récupérer l’information contenue à l’intérieur</w:t>
      </w:r>
      <w:r w:rsidR="007E329E">
        <w:t xml:space="preserve"> et utiliser la fonction word_tokenize</w:t>
      </w:r>
      <w:r w:rsidR="002046E3">
        <w:t xml:space="preserve"> de NLTK</w:t>
      </w:r>
      <w:r w:rsidR="00925AAD">
        <w:t xml:space="preserve"> </w:t>
      </w:r>
    </w:p>
    <w:p w14:paraId="5F2CB6D3" w14:textId="6A4BE5FB" w:rsidR="002D454D" w:rsidRDefault="00536FAA" w:rsidP="00C75A5A">
      <w:pPr>
        <w:pStyle w:val="Paragraphedeliste"/>
        <w:numPr>
          <w:ilvl w:val="0"/>
          <w:numId w:val="20"/>
        </w:numPr>
      </w:pPr>
      <w:r>
        <w:t>L</w:t>
      </w:r>
      <w:r w:rsidR="002D4ACE">
        <w:t>’idée au niveau des Tags était de ne retenir que les 100 plus utilisés. J’ai donc réalisé un comptage de la présence du tag</w:t>
      </w:r>
      <w:r w:rsidR="007B3D24">
        <w:t xml:space="preserve"> pour constituer un Top100. J’ai alors supprimé tous les tags n’appartenant pas à ce Top100. Ceci </w:t>
      </w:r>
      <w:r w:rsidR="00A43818">
        <w:t>a engendré des questions sans Tags que j’ai supprimées</w:t>
      </w:r>
      <w:r w:rsidR="003C5EC2">
        <w:t>.</w:t>
      </w:r>
    </w:p>
    <w:p w14:paraId="7CC2C311" w14:textId="77777777" w:rsidR="002D454D" w:rsidRDefault="002D454D">
      <w:r>
        <w:br w:type="page"/>
      </w:r>
    </w:p>
    <w:p w14:paraId="73F877CD" w14:textId="1CBED1EC" w:rsidR="004C485A" w:rsidRDefault="00D62C9C" w:rsidP="00874F85">
      <w:pPr>
        <w:pStyle w:val="Titre1"/>
        <w:numPr>
          <w:ilvl w:val="0"/>
          <w:numId w:val="35"/>
        </w:numPr>
      </w:pPr>
      <w:bookmarkStart w:id="3" w:name="_Toc101197773"/>
      <w:r w:rsidRPr="001B7E30">
        <w:lastRenderedPageBreak/>
        <w:t>Modélisation</w:t>
      </w:r>
      <w:bookmarkEnd w:id="3"/>
    </w:p>
    <w:p w14:paraId="18D7BEE7" w14:textId="24985078" w:rsidR="007477C6" w:rsidRDefault="007477C6" w:rsidP="006B49AA">
      <w:r>
        <w:t>J’ai choisi de m’orienter vers des réseaux de neurones pour traiter mon sujet.</w:t>
      </w:r>
    </w:p>
    <w:p w14:paraId="6733E964" w14:textId="2BF11F2C" w:rsidR="007477C6" w:rsidRDefault="007477C6" w:rsidP="006B49AA">
      <w:r>
        <w:t xml:space="preserve">Je rappelle que dans le cadre du Projet 6, la catégorisation de question se faisait </w:t>
      </w:r>
      <w:r w:rsidR="00C950D7">
        <w:t xml:space="preserve">avec </w:t>
      </w:r>
      <w:r w:rsidR="00903C0D">
        <w:t>les méthodes suivant</w:t>
      </w:r>
      <w:r w:rsidR="00800B87">
        <w:t>e</w:t>
      </w:r>
      <w:r w:rsidR="00903C0D">
        <w:t>s :</w:t>
      </w:r>
    </w:p>
    <w:p w14:paraId="51D8A30B" w14:textId="51C5B4BC" w:rsidR="00903C0D" w:rsidRDefault="00903C0D" w:rsidP="00903C0D">
      <w:pPr>
        <w:pStyle w:val="Paragraphedeliste"/>
        <w:numPr>
          <w:ilvl w:val="0"/>
          <w:numId w:val="21"/>
        </w:numPr>
      </w:pPr>
      <w:r>
        <w:t>TD-IDF puis NMF</w:t>
      </w:r>
      <w:r w:rsidR="00276198">
        <w:t xml:space="preserve"> (Non</w:t>
      </w:r>
      <w:r w:rsidR="00AE6909">
        <w:t xml:space="preserve"> </w:t>
      </w:r>
      <w:r w:rsidR="00276198">
        <w:t>negative matrix factorization) pour une approche non supervisée</w:t>
      </w:r>
    </w:p>
    <w:p w14:paraId="5D0ADDC3" w14:textId="32FF969A" w:rsidR="00276198" w:rsidRDefault="00800B87" w:rsidP="00903C0D">
      <w:pPr>
        <w:pStyle w:val="Paragraphedeliste"/>
        <w:numPr>
          <w:ilvl w:val="0"/>
          <w:numId w:val="21"/>
        </w:numPr>
      </w:pPr>
      <w:r>
        <w:t>Arbre de décision après TF-IDF</w:t>
      </w:r>
      <w:r w:rsidR="004A772E">
        <w:t xml:space="preserve"> pour une approche supervisée</w:t>
      </w:r>
    </w:p>
    <w:p w14:paraId="7F9ACD11" w14:textId="7291305F" w:rsidR="000E5E54" w:rsidRDefault="000E5E54" w:rsidP="006B49AA">
      <w:r>
        <w:t>Dans le cadre du Projet 8 je vais m’orienter vers les solutions suivantes :</w:t>
      </w:r>
    </w:p>
    <w:p w14:paraId="726C8559" w14:textId="7AA88971" w:rsidR="000E5E54" w:rsidRDefault="00EE6847" w:rsidP="000E5E54">
      <w:pPr>
        <w:pStyle w:val="Paragraphedeliste"/>
        <w:numPr>
          <w:ilvl w:val="0"/>
          <w:numId w:val="27"/>
        </w:numPr>
      </w:pPr>
      <w:r>
        <w:t>Un réseau de neurone très simple afin de servir de Baseline</w:t>
      </w:r>
    </w:p>
    <w:p w14:paraId="07FC43BC" w14:textId="39EB8505" w:rsidR="00083FDB" w:rsidRDefault="00083FDB" w:rsidP="000E5E54">
      <w:pPr>
        <w:pStyle w:val="Paragraphedeliste"/>
        <w:numPr>
          <w:ilvl w:val="0"/>
          <w:numId w:val="27"/>
        </w:numPr>
      </w:pPr>
      <w:r>
        <w:t xml:space="preserve">Un réseau de </w:t>
      </w:r>
      <w:r w:rsidR="006D35F3">
        <w:t>neurones un peu plus complexe avec une couche d’embedding et LSTM</w:t>
      </w:r>
    </w:p>
    <w:p w14:paraId="57F49E6D" w14:textId="3A1BD16B" w:rsidR="00EE6847" w:rsidRDefault="00EE6847" w:rsidP="000E5E54">
      <w:pPr>
        <w:pStyle w:val="Paragraphedeliste"/>
        <w:numPr>
          <w:ilvl w:val="0"/>
          <w:numId w:val="27"/>
        </w:numPr>
      </w:pPr>
      <w:r>
        <w:t xml:space="preserve">L’utilisation de Transformers </w:t>
      </w:r>
      <w:r w:rsidR="00866C95">
        <w:t xml:space="preserve">(T5) </w:t>
      </w:r>
      <w:r>
        <w:t>qui est une méthode réce</w:t>
      </w:r>
      <w:r w:rsidR="00866C95">
        <w:t>nte</w:t>
      </w:r>
    </w:p>
    <w:p w14:paraId="05796550" w14:textId="6ED4E11B" w:rsidR="006B49AA" w:rsidRDefault="006B49AA" w:rsidP="00EE0B52">
      <w:pPr>
        <w:rPr>
          <w:b/>
          <w:bCs/>
        </w:rPr>
      </w:pPr>
      <w:r>
        <w:t xml:space="preserve">Suivant le modèle utilisé la préparation des étiquettes </w:t>
      </w:r>
      <w:r w:rsidR="007477C6">
        <w:t>a été différente. Dans la première parti</w:t>
      </w:r>
      <w:r w:rsidR="00EE0B52">
        <w:t xml:space="preserve">e j’ai utilisé </w:t>
      </w:r>
      <w:r w:rsidRPr="00EE0B52">
        <w:rPr>
          <w:b/>
          <w:bCs/>
        </w:rPr>
        <w:t>StringLookup</w:t>
      </w:r>
      <w:r w:rsidR="00EE0B52">
        <w:rPr>
          <w:b/>
          <w:bCs/>
        </w:rPr>
        <w:t xml:space="preserve">. Cette librairie </w:t>
      </w:r>
      <w:r w:rsidR="004149D7">
        <w:rPr>
          <w:b/>
          <w:bCs/>
        </w:rPr>
        <w:t>de Keras permet de créer le vocabulaire de sortie.</w:t>
      </w:r>
    </w:p>
    <w:p w14:paraId="2909B7BA" w14:textId="4A35A1C2" w:rsidR="004149D7" w:rsidRDefault="004149D7" w:rsidP="00EE0B52">
      <w:r w:rsidRPr="002F39D2">
        <w:t>Pour le modèle avec les Transformers</w:t>
      </w:r>
      <w:r w:rsidR="002F39D2" w:rsidRPr="002F39D2">
        <w:t xml:space="preserve"> je suis </w:t>
      </w:r>
      <w:r w:rsidR="002F39D2">
        <w:t>sur du One Hot Encoder simple.</w:t>
      </w:r>
    </w:p>
    <w:p w14:paraId="7706F827" w14:textId="3BF23F1A" w:rsidR="00247126" w:rsidRPr="00247126" w:rsidRDefault="00086BA7" w:rsidP="00874F85">
      <w:pPr>
        <w:pStyle w:val="Titre2"/>
        <w:numPr>
          <w:ilvl w:val="1"/>
          <w:numId w:val="35"/>
        </w:numPr>
      </w:pPr>
      <w:bookmarkStart w:id="4" w:name="_Toc101197774"/>
      <w:r w:rsidRPr="001B7E30">
        <w:t>BaseLINE</w:t>
      </w:r>
      <w:bookmarkEnd w:id="4"/>
    </w:p>
    <w:p w14:paraId="4A999D2E" w14:textId="74E55ADD" w:rsidR="00265B5A" w:rsidRDefault="006820CC" w:rsidP="00265B5A">
      <w:pPr>
        <w:shd w:val="clear" w:color="auto" w:fill="FFFFFE"/>
        <w:spacing w:line="285" w:lineRule="atLeast"/>
        <w:rPr>
          <w:noProof/>
        </w:rPr>
      </w:pPr>
      <w:r>
        <w:rPr>
          <w:noProof/>
        </w:rPr>
        <w:t>Avant de lancer mon modèle il faut vectori</w:t>
      </w:r>
      <w:r w:rsidR="005812FA">
        <w:rPr>
          <w:noProof/>
        </w:rPr>
        <w:t>s</w:t>
      </w:r>
      <w:r>
        <w:rPr>
          <w:noProof/>
        </w:rPr>
        <w:t>er m</w:t>
      </w:r>
      <w:r w:rsidR="00E42230">
        <w:rPr>
          <w:noProof/>
        </w:rPr>
        <w:t>on information afin de l’exploiter par la suite.</w:t>
      </w:r>
      <w:r w:rsidR="005B1030">
        <w:rPr>
          <w:noProof/>
        </w:rPr>
        <w:t xml:space="preserve"> J’ai utiliser </w:t>
      </w:r>
      <w:r w:rsidR="00265B5A" w:rsidRPr="00265B5A">
        <w:rPr>
          <w:b/>
          <w:bCs/>
          <w:noProof/>
        </w:rPr>
        <w:t>TextVectorization</w:t>
      </w:r>
      <w:r w:rsidR="00265B5A" w:rsidRPr="00265B5A">
        <w:rPr>
          <w:noProof/>
        </w:rPr>
        <w:t xml:space="preserve"> de Keras</w:t>
      </w:r>
      <w:r w:rsidR="00265B5A">
        <w:rPr>
          <w:noProof/>
        </w:rPr>
        <w:t xml:space="preserve"> avec les </w:t>
      </w:r>
      <w:r w:rsidR="00972BA4">
        <w:rPr>
          <w:noProof/>
        </w:rPr>
        <w:t>paramètre suivants :</w:t>
      </w:r>
    </w:p>
    <w:p w14:paraId="7FFA02E1" w14:textId="5ACC73F3" w:rsidR="00972BA4" w:rsidRDefault="00972BA4" w:rsidP="00972BA4">
      <w:pPr>
        <w:pStyle w:val="Paragraphedeliste"/>
        <w:numPr>
          <w:ilvl w:val="0"/>
          <w:numId w:val="28"/>
        </w:numPr>
        <w:shd w:val="clear" w:color="auto" w:fill="FFFFFE"/>
        <w:spacing w:line="285" w:lineRule="atLeast"/>
        <w:rPr>
          <w:rFonts w:ascii="Courier New" w:eastAsia="Times New Roman" w:hAnsi="Courier New" w:cs="Courier New"/>
          <w:color w:val="000000"/>
          <w:sz w:val="21"/>
          <w:szCs w:val="21"/>
          <w:lang w:eastAsia="fr-FR"/>
        </w:rPr>
      </w:pPr>
      <w:r>
        <w:rPr>
          <w:rFonts w:ascii="Courier New" w:eastAsia="Times New Roman" w:hAnsi="Courier New" w:cs="Courier New"/>
          <w:color w:val="000000"/>
          <w:sz w:val="21"/>
          <w:szCs w:val="21"/>
          <w:lang w:eastAsia="fr-FR"/>
        </w:rPr>
        <w:t>Max_Tokens : Taille de mes mots uniques en entrée</w:t>
      </w:r>
    </w:p>
    <w:p w14:paraId="555C857B" w14:textId="0A0C0392" w:rsidR="00972BA4" w:rsidRDefault="00972BA4" w:rsidP="00972BA4">
      <w:pPr>
        <w:pStyle w:val="Paragraphedeliste"/>
        <w:numPr>
          <w:ilvl w:val="0"/>
          <w:numId w:val="28"/>
        </w:numPr>
        <w:shd w:val="clear" w:color="auto" w:fill="FFFFFE"/>
        <w:spacing w:line="285" w:lineRule="atLeast"/>
        <w:rPr>
          <w:rFonts w:ascii="Courier New" w:eastAsia="Times New Roman" w:hAnsi="Courier New" w:cs="Courier New"/>
          <w:color w:val="000000"/>
          <w:sz w:val="21"/>
          <w:szCs w:val="21"/>
          <w:lang w:eastAsia="fr-FR"/>
        </w:rPr>
      </w:pPr>
      <w:r>
        <w:rPr>
          <w:rFonts w:ascii="Courier New" w:eastAsia="Times New Roman" w:hAnsi="Courier New" w:cs="Courier New"/>
          <w:color w:val="000000"/>
          <w:sz w:val="21"/>
          <w:szCs w:val="21"/>
          <w:lang w:eastAsia="fr-FR"/>
        </w:rPr>
        <w:t xml:space="preserve">Ngramms : </w:t>
      </w:r>
      <w:r w:rsidR="00E65C27">
        <w:rPr>
          <w:rFonts w:ascii="Courier New" w:eastAsia="Times New Roman" w:hAnsi="Courier New" w:cs="Courier New"/>
          <w:color w:val="000000"/>
          <w:sz w:val="21"/>
          <w:szCs w:val="21"/>
          <w:lang w:eastAsia="fr-FR"/>
        </w:rPr>
        <w:t xml:space="preserve">Nombre de mots </w:t>
      </w:r>
      <w:r w:rsidR="009E1984">
        <w:rPr>
          <w:rFonts w:ascii="Courier New" w:eastAsia="Times New Roman" w:hAnsi="Courier New" w:cs="Courier New"/>
          <w:color w:val="000000"/>
          <w:sz w:val="21"/>
          <w:szCs w:val="21"/>
          <w:lang w:eastAsia="fr-FR"/>
        </w:rPr>
        <w:t>associés à partir des mots uniques</w:t>
      </w:r>
      <w:r w:rsidR="00E65C27">
        <w:rPr>
          <w:rFonts w:ascii="Courier New" w:eastAsia="Times New Roman" w:hAnsi="Courier New" w:cs="Courier New"/>
          <w:color w:val="000000"/>
          <w:sz w:val="21"/>
          <w:szCs w:val="21"/>
          <w:lang w:eastAsia="fr-FR"/>
        </w:rPr>
        <w:t xml:space="preserve"> pour constituer notre </w:t>
      </w:r>
      <w:r w:rsidR="009E1984">
        <w:rPr>
          <w:rFonts w:ascii="Courier New" w:eastAsia="Times New Roman" w:hAnsi="Courier New" w:cs="Courier New"/>
          <w:color w:val="000000"/>
          <w:sz w:val="21"/>
          <w:szCs w:val="21"/>
          <w:lang w:eastAsia="fr-FR"/>
        </w:rPr>
        <w:t>modèle</w:t>
      </w:r>
    </w:p>
    <w:p w14:paraId="1A615531" w14:textId="067CFBA6" w:rsidR="009E1984" w:rsidRDefault="00F07CA5" w:rsidP="00972BA4">
      <w:pPr>
        <w:pStyle w:val="Paragraphedeliste"/>
        <w:numPr>
          <w:ilvl w:val="0"/>
          <w:numId w:val="28"/>
        </w:numPr>
        <w:shd w:val="clear" w:color="auto" w:fill="FFFFFE"/>
        <w:spacing w:line="285" w:lineRule="atLeast"/>
        <w:rPr>
          <w:rFonts w:ascii="Courier New" w:eastAsia="Times New Roman" w:hAnsi="Courier New" w:cs="Courier New"/>
          <w:color w:val="000000"/>
          <w:sz w:val="21"/>
          <w:szCs w:val="21"/>
          <w:lang w:eastAsia="fr-FR"/>
        </w:rPr>
      </w:pPr>
      <w:r>
        <w:rPr>
          <w:rFonts w:ascii="Courier New" w:eastAsia="Times New Roman" w:hAnsi="Courier New" w:cs="Courier New"/>
          <w:color w:val="000000"/>
          <w:sz w:val="21"/>
          <w:szCs w:val="21"/>
          <w:lang w:eastAsia="fr-FR"/>
        </w:rPr>
        <w:t>Output : Ici nous utiliserons TD_IDF</w:t>
      </w:r>
    </w:p>
    <w:p w14:paraId="2DA04981" w14:textId="452D75BA" w:rsidR="00F07CA5" w:rsidRPr="00F07CA5" w:rsidRDefault="00F07CA5" w:rsidP="00F07CA5">
      <w:pPr>
        <w:pStyle w:val="Paragraphedeliste"/>
        <w:numPr>
          <w:ilvl w:val="0"/>
          <w:numId w:val="28"/>
        </w:numPr>
        <w:shd w:val="clear" w:color="auto" w:fill="FFFFFE"/>
        <w:spacing w:before="0" w:after="0" w:line="285" w:lineRule="atLeast"/>
        <w:rPr>
          <w:rFonts w:ascii="Courier New" w:eastAsia="Times New Roman" w:hAnsi="Courier New" w:cs="Courier New"/>
          <w:color w:val="000000"/>
          <w:sz w:val="21"/>
          <w:szCs w:val="21"/>
          <w:lang w:eastAsia="fr-FR"/>
        </w:rPr>
      </w:pPr>
      <w:r w:rsidRPr="00F07CA5">
        <w:rPr>
          <w:rFonts w:ascii="Courier New" w:eastAsia="Times New Roman" w:hAnsi="Courier New" w:cs="Courier New"/>
          <w:color w:val="000000"/>
          <w:sz w:val="21"/>
          <w:szCs w:val="21"/>
          <w:lang w:eastAsia="fr-FR"/>
        </w:rPr>
        <w:t>Standardize</w:t>
      </w:r>
      <w:r>
        <w:rPr>
          <w:rFonts w:ascii="Courier New" w:eastAsia="Times New Roman" w:hAnsi="Courier New" w:cs="Courier New"/>
          <w:color w:val="000000"/>
          <w:sz w:val="21"/>
          <w:szCs w:val="21"/>
          <w:lang w:eastAsia="fr-FR"/>
        </w:rPr>
        <w:t> : Traitement réalisé sur nos mots. Ici j’ai choisi de mettre en minuscule et de retirer les ponctuations</w:t>
      </w:r>
    </w:p>
    <w:p w14:paraId="50F620F4" w14:textId="7A168C24" w:rsidR="00D23EE8" w:rsidRDefault="00E8221D" w:rsidP="003347AE">
      <w:pPr>
        <w:spacing w:line="360" w:lineRule="auto"/>
        <w:rPr>
          <w:noProof/>
        </w:rPr>
      </w:pPr>
      <w:r>
        <w:rPr>
          <w:noProof/>
        </w:rPr>
        <w:t xml:space="preserve">Comme vous pouvez le voir </w:t>
      </w:r>
      <w:r w:rsidR="00DA4978">
        <w:rPr>
          <w:noProof/>
        </w:rPr>
        <w:t>j’utilise TD-IDF qui va produire un vecteur assez important. Cette méthode ne sera pas utlisée dans l’Embedding modèle.</w:t>
      </w:r>
    </w:p>
    <w:p w14:paraId="70F7FBFB" w14:textId="3E06DF34" w:rsidR="008A034D" w:rsidRDefault="008A034D" w:rsidP="008C4685">
      <w:pPr>
        <w:pStyle w:val="Titre3"/>
        <w:rPr>
          <w:noProof/>
        </w:rPr>
      </w:pPr>
      <w:bookmarkStart w:id="5" w:name="_Toc101197775"/>
      <w:r>
        <w:rPr>
          <w:noProof/>
        </w:rPr>
        <w:t>Couche de notre modèle</w:t>
      </w:r>
      <w:bookmarkEnd w:id="5"/>
    </w:p>
    <w:p w14:paraId="2192FD6D" w14:textId="1170E0A6" w:rsidR="008C4685" w:rsidRDefault="008C4685" w:rsidP="008C4685">
      <w:r>
        <w:t xml:space="preserve">Pour constituer cette Baseline </w:t>
      </w:r>
      <w:r w:rsidR="00801D7F">
        <w:t>j’ai constitué un réseau de neurones très simple avec les couches suivantes :</w:t>
      </w:r>
    </w:p>
    <w:p w14:paraId="07AD5C47" w14:textId="01FCF6F1" w:rsidR="00801D7F" w:rsidRPr="008C4685" w:rsidRDefault="005538CE" w:rsidP="008C4685">
      <w:r>
        <w:rPr>
          <w:noProof/>
        </w:rPr>
        <w:lastRenderedPageBreak/>
        <w:drawing>
          <wp:inline distT="0" distB="0" distL="0" distR="0" wp14:anchorId="609A2489" wp14:editId="14788353">
            <wp:extent cx="4600575" cy="2562225"/>
            <wp:effectExtent l="0" t="0" r="9525" b="9525"/>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1"/>
                    <a:stretch>
                      <a:fillRect/>
                    </a:stretch>
                  </pic:blipFill>
                  <pic:spPr>
                    <a:xfrm>
                      <a:off x="0" y="0"/>
                      <a:ext cx="4600575" cy="2562225"/>
                    </a:xfrm>
                    <a:prstGeom prst="rect">
                      <a:avLst/>
                    </a:prstGeom>
                  </pic:spPr>
                </pic:pic>
              </a:graphicData>
            </a:graphic>
          </wp:inline>
        </w:drawing>
      </w:r>
    </w:p>
    <w:p w14:paraId="0EE08FAF" w14:textId="5563A0F2" w:rsidR="00490BA3" w:rsidRDefault="008A32EF" w:rsidP="00734060">
      <w:pPr>
        <w:tabs>
          <w:tab w:val="left" w:pos="5699"/>
        </w:tabs>
        <w:spacing w:line="360" w:lineRule="auto"/>
      </w:pPr>
      <w:r>
        <w:t xml:space="preserve">Nous avons </w:t>
      </w:r>
      <w:r w:rsidR="007A68A1">
        <w:t xml:space="preserve">donc </w:t>
      </w:r>
      <w:r w:rsidR="00490BA3">
        <w:t>deux</w:t>
      </w:r>
      <w:r w:rsidR="007A68A1">
        <w:t xml:space="preserve"> couches connectées</w:t>
      </w:r>
      <w:r w:rsidR="00C1413E">
        <w:t xml:space="preserve"> avec ReLu. </w:t>
      </w:r>
      <w:r w:rsidR="00734060">
        <w:tab/>
      </w:r>
    </w:p>
    <w:p w14:paraId="66B1A34E" w14:textId="75016704" w:rsidR="00E42230" w:rsidRDefault="00C1413E" w:rsidP="003347AE">
      <w:pPr>
        <w:spacing w:line="360" w:lineRule="auto"/>
      </w:pPr>
      <w:r>
        <w:t xml:space="preserve">La dernière couche </w:t>
      </w:r>
      <w:r w:rsidR="00490BA3">
        <w:t xml:space="preserve">est Dense également </w:t>
      </w:r>
      <w:r>
        <w:t>permettant de sortir nos étiquettes.</w:t>
      </w:r>
      <w:r w:rsidR="007A68A1">
        <w:t>, elle a comme taille de sortie notre nombre d’étiquette</w:t>
      </w:r>
      <w:r w:rsidR="00663AE1">
        <w:t>s</w:t>
      </w:r>
      <w:r w:rsidR="007A68A1">
        <w:t>.</w:t>
      </w:r>
    </w:p>
    <w:p w14:paraId="088F1FB3" w14:textId="4C402BC0" w:rsidR="007F287D" w:rsidRDefault="00DB306C" w:rsidP="00DB306C">
      <w:pPr>
        <w:pStyle w:val="Titre3"/>
        <w:rPr>
          <w:noProof/>
        </w:rPr>
      </w:pPr>
      <w:bookmarkStart w:id="6" w:name="_Toc101197776"/>
      <w:r>
        <w:rPr>
          <w:noProof/>
        </w:rPr>
        <w:t>Lancement du modèle</w:t>
      </w:r>
      <w:bookmarkEnd w:id="6"/>
    </w:p>
    <w:p w14:paraId="5513AE7D" w14:textId="0C3D8231" w:rsidR="00DB306C" w:rsidRDefault="008111FE" w:rsidP="00DB306C">
      <w:r>
        <w:t xml:space="preserve">Pour l’apprentissage de notre modèle nous allons spécifier un nombre d’Epoch </w:t>
      </w:r>
      <w:r w:rsidR="00417FC4">
        <w:t xml:space="preserve">qui représente le nombre de fois ou le modèle va être joué successivement afin d’en améliorer son résultat. Pour déterminer ce nombre j’ai constitué des courbes pour évaluer certaines métriques </w:t>
      </w:r>
      <w:r w:rsidR="0000576A">
        <w:t>et les présenter.</w:t>
      </w:r>
      <w:r w:rsidR="0000576A">
        <w:br/>
      </w:r>
      <w:r w:rsidR="0035667B">
        <w:t xml:space="preserve">A travers ces courbes il s’agit </w:t>
      </w:r>
      <w:r w:rsidR="006E26E8">
        <w:t>de déterminer le nombre d’Epoch entre le gain obtenu et le temps de traitement. Il s’agit toujours d’un compromis entre ces éléments.</w:t>
      </w:r>
    </w:p>
    <w:p w14:paraId="2ECB456B" w14:textId="43674359" w:rsidR="006E26E8" w:rsidRDefault="00087A62" w:rsidP="00DB306C">
      <w:r>
        <w:rPr>
          <w:noProof/>
        </w:rPr>
        <w:lastRenderedPageBreak/>
        <w:drawing>
          <wp:inline distT="0" distB="0" distL="0" distR="0" wp14:anchorId="6B8F75B6" wp14:editId="6BD80487">
            <wp:extent cx="2704289" cy="5088424"/>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935" cy="5104693"/>
                    </a:xfrm>
                    <a:prstGeom prst="rect">
                      <a:avLst/>
                    </a:prstGeom>
                  </pic:spPr>
                </pic:pic>
              </a:graphicData>
            </a:graphic>
          </wp:inline>
        </w:drawing>
      </w:r>
    </w:p>
    <w:p w14:paraId="4AB44C86" w14:textId="0964E876" w:rsidR="00446ABB" w:rsidRDefault="00446ABB" w:rsidP="00DB306C"/>
    <w:p w14:paraId="6D2FB302" w14:textId="4402544E" w:rsidR="00444C15" w:rsidRPr="009A1DF2" w:rsidRDefault="00444C15" w:rsidP="00DB306C">
      <w:pPr>
        <w:rPr>
          <w:b/>
          <w:bCs/>
        </w:rPr>
      </w:pPr>
      <w:r w:rsidRPr="009A1DF2">
        <w:rPr>
          <w:b/>
          <w:bCs/>
        </w:rPr>
        <w:t xml:space="preserve">J’ai décidé </w:t>
      </w:r>
      <w:r w:rsidR="009A1DF2" w:rsidRPr="009A1DF2">
        <w:rPr>
          <w:b/>
          <w:bCs/>
        </w:rPr>
        <w:t xml:space="preserve">de lancer l’apprentissage </w:t>
      </w:r>
      <w:r w:rsidR="003E5B5E" w:rsidRPr="009A1DF2">
        <w:rPr>
          <w:b/>
          <w:bCs/>
        </w:rPr>
        <w:t>de mon</w:t>
      </w:r>
      <w:r w:rsidR="009A1DF2" w:rsidRPr="009A1DF2">
        <w:rPr>
          <w:b/>
          <w:bCs/>
        </w:rPr>
        <w:t xml:space="preserve"> modèle avec </w:t>
      </w:r>
      <w:r w:rsidR="00587AFA">
        <w:rPr>
          <w:b/>
          <w:bCs/>
        </w:rPr>
        <w:t>1</w:t>
      </w:r>
      <w:r w:rsidR="009A1DF2" w:rsidRPr="009A1DF2">
        <w:rPr>
          <w:b/>
          <w:bCs/>
        </w:rPr>
        <w:t>0 Epochs.</w:t>
      </w:r>
    </w:p>
    <w:p w14:paraId="6380AA51" w14:textId="77777777" w:rsidR="00444C15" w:rsidRDefault="00444C15" w:rsidP="00DB306C"/>
    <w:p w14:paraId="2A159AC3" w14:textId="7BCCAD0F" w:rsidR="008A0346" w:rsidRDefault="008A0346" w:rsidP="008A0346">
      <w:pPr>
        <w:pStyle w:val="Titre3"/>
        <w:rPr>
          <w:noProof/>
        </w:rPr>
      </w:pPr>
      <w:bookmarkStart w:id="7" w:name="_Toc101197777"/>
      <w:r>
        <w:rPr>
          <w:noProof/>
        </w:rPr>
        <w:t>Evaluation du modèle</w:t>
      </w:r>
      <w:bookmarkEnd w:id="7"/>
    </w:p>
    <w:p w14:paraId="2A4CCC72" w14:textId="2FB2FAE8" w:rsidR="00D92236" w:rsidRDefault="00E23060" w:rsidP="008A0346">
      <w:r>
        <w:t>Je lanc</w:t>
      </w:r>
      <w:r w:rsidR="007B3091">
        <w:t>é</w:t>
      </w:r>
      <w:r>
        <w:t xml:space="preserve"> l’évaluation de mon modèle sur mon jeu de test que j’avais préalablement </w:t>
      </w:r>
      <w:r w:rsidR="009A1DF2">
        <w:t>constitué</w:t>
      </w:r>
      <w:r w:rsidR="00D92236">
        <w:t>.</w:t>
      </w:r>
      <w:r w:rsidR="00D92236">
        <w:br/>
        <w:t>J’obtiens le score suivant </w:t>
      </w:r>
    </w:p>
    <w:p w14:paraId="4C26C77A" w14:textId="344F8711" w:rsidR="00827F98" w:rsidRPr="00827F98" w:rsidRDefault="00827F98" w:rsidP="00827F98">
      <w:pPr>
        <w:rPr>
          <w:b/>
          <w:bCs/>
        </w:rPr>
      </w:pPr>
      <w:r w:rsidRPr="00827F98">
        <w:rPr>
          <w:b/>
          <w:bCs/>
        </w:rPr>
        <w:t>Accuracy sur le jeu de test : 61.31%.</w:t>
      </w:r>
    </w:p>
    <w:p w14:paraId="7649DAC0" w14:textId="6AEAC8D0" w:rsidR="008A0346" w:rsidRDefault="008A0346" w:rsidP="00E120F9">
      <w:pPr>
        <w:pStyle w:val="Titre3"/>
        <w:rPr>
          <w:noProof/>
        </w:rPr>
      </w:pPr>
      <w:bookmarkStart w:id="8" w:name="_Toc101197778"/>
      <w:r>
        <w:rPr>
          <w:noProof/>
        </w:rPr>
        <w:lastRenderedPageBreak/>
        <w:t xml:space="preserve">Exemple sur </w:t>
      </w:r>
      <w:r w:rsidR="00E120F9">
        <w:rPr>
          <w:noProof/>
        </w:rPr>
        <w:t>cinq enregistrements</w:t>
      </w:r>
      <w:bookmarkEnd w:id="8"/>
    </w:p>
    <w:p w14:paraId="68BE5BB7" w14:textId="7B976913" w:rsidR="00E120F9" w:rsidRDefault="00EE20E8" w:rsidP="00E120F9">
      <w:r>
        <w:t>Et voici les résultats obtenus sur les cinq éléments de mon jeu de données de test</w:t>
      </w:r>
      <w:r w:rsidR="007B3091">
        <w:rPr>
          <w:noProof/>
        </w:rPr>
        <w:drawing>
          <wp:inline distT="0" distB="0" distL="0" distR="0" wp14:anchorId="7AA6EEE4" wp14:editId="36BDD24D">
            <wp:extent cx="4844374" cy="1900772"/>
            <wp:effectExtent l="0" t="0" r="0" b="444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3"/>
                    <a:stretch>
                      <a:fillRect/>
                    </a:stretch>
                  </pic:blipFill>
                  <pic:spPr>
                    <a:xfrm>
                      <a:off x="0" y="0"/>
                      <a:ext cx="4847385" cy="1901954"/>
                    </a:xfrm>
                    <a:prstGeom prst="rect">
                      <a:avLst/>
                    </a:prstGeom>
                  </pic:spPr>
                </pic:pic>
              </a:graphicData>
            </a:graphic>
          </wp:inline>
        </w:drawing>
      </w:r>
    </w:p>
    <w:p w14:paraId="0CE07BAF" w14:textId="5DFBD6D1" w:rsidR="008909A6" w:rsidRDefault="008909A6" w:rsidP="00E120F9">
      <w:r>
        <w:t>Les résult</w:t>
      </w:r>
      <w:r w:rsidR="00382357">
        <w:t xml:space="preserve">ats sont </w:t>
      </w:r>
      <w:r w:rsidR="006817B5">
        <w:t>plutôt</w:t>
      </w:r>
      <w:r w:rsidR="00382357">
        <w:t xml:space="preserve"> bons.</w:t>
      </w:r>
    </w:p>
    <w:p w14:paraId="758B6B37" w14:textId="6C156532" w:rsidR="00EE20E8" w:rsidRDefault="00C43111" w:rsidP="00874F85">
      <w:pPr>
        <w:pStyle w:val="Titre2"/>
        <w:numPr>
          <w:ilvl w:val="1"/>
          <w:numId w:val="35"/>
        </w:numPr>
      </w:pPr>
      <w:bookmarkStart w:id="9" w:name="_Toc101197779"/>
      <w:r>
        <w:t>Embedding Modèle</w:t>
      </w:r>
      <w:bookmarkEnd w:id="9"/>
    </w:p>
    <w:p w14:paraId="4B219A6F" w14:textId="6AA17C72" w:rsidR="007212E1" w:rsidRDefault="000F7F25" w:rsidP="008C53D5">
      <w:r>
        <w:t xml:space="preserve">Dans ce modèle la </w:t>
      </w:r>
      <w:r w:rsidR="005812FA">
        <w:t>vectorisation</w:t>
      </w:r>
      <w:r>
        <w:t xml:space="preserve"> </w:t>
      </w:r>
      <w:r w:rsidR="005812FA">
        <w:t xml:space="preserve">avec TF-IDF </w:t>
      </w:r>
      <w:r w:rsidR="008C53D5">
        <w:t>n’avait pas de sens. J’ai opté donc pour la création de vecteurs avec 300 dimensions.</w:t>
      </w:r>
    </w:p>
    <w:p w14:paraId="644921A8" w14:textId="26746D36" w:rsidR="00A67503" w:rsidRPr="007212E1" w:rsidRDefault="00A67503" w:rsidP="008C53D5">
      <w:pPr>
        <w:rPr>
          <w:color w:val="FF0000"/>
        </w:rPr>
      </w:pPr>
      <w:r>
        <w:t xml:space="preserve">Je </w:t>
      </w:r>
      <w:r w:rsidR="00233D47">
        <w:t>demande toujours la mise en minuscule et la suppression de la ponctuation.</w:t>
      </w:r>
    </w:p>
    <w:p w14:paraId="368075DD" w14:textId="77777777" w:rsidR="00B65D18" w:rsidRDefault="00B65D18" w:rsidP="00B65D18">
      <w:pPr>
        <w:pStyle w:val="Titre3"/>
        <w:rPr>
          <w:noProof/>
        </w:rPr>
      </w:pPr>
      <w:bookmarkStart w:id="10" w:name="_Toc101197780"/>
      <w:r>
        <w:rPr>
          <w:noProof/>
        </w:rPr>
        <w:t>Couche de notre modèle</w:t>
      </w:r>
      <w:bookmarkEnd w:id="10"/>
    </w:p>
    <w:p w14:paraId="1A0B1710" w14:textId="7710D9C1" w:rsidR="00B65D18" w:rsidRDefault="00B65D18" w:rsidP="00C43111">
      <w:r>
        <w:t>J’ai ici les couches suivantes :</w:t>
      </w:r>
    </w:p>
    <w:p w14:paraId="22703B00" w14:textId="4B5D542B" w:rsidR="002552CE" w:rsidRPr="00054FC5" w:rsidRDefault="00D868D8" w:rsidP="00054FC5">
      <w:pPr>
        <w:pStyle w:val="Paragraphedeliste"/>
        <w:numPr>
          <w:ilvl w:val="0"/>
          <w:numId w:val="37"/>
        </w:numPr>
      </w:pPr>
      <w:r>
        <w:t>Un</w:t>
      </w:r>
      <w:r w:rsidR="00546DB6">
        <w:t>e</w:t>
      </w:r>
      <w:r>
        <w:t xml:space="preserve"> couche d’entrée </w:t>
      </w:r>
      <w:r w:rsidR="002552CE">
        <w:t>InputLayer</w:t>
      </w:r>
    </w:p>
    <w:p w14:paraId="4694391B" w14:textId="4C96A5D1" w:rsidR="002552CE" w:rsidRPr="002552CE" w:rsidRDefault="00054FC5" w:rsidP="002552CE">
      <w:pPr>
        <w:pStyle w:val="Paragraphedeliste"/>
        <w:numPr>
          <w:ilvl w:val="0"/>
          <w:numId w:val="37"/>
        </w:numPr>
        <w:rPr>
          <w:lang w:val="en-US"/>
        </w:rPr>
      </w:pPr>
      <w:r>
        <w:rPr>
          <w:lang w:val="en-US"/>
        </w:rPr>
        <w:t xml:space="preserve">Une </w:t>
      </w:r>
      <w:r w:rsidR="0015171F">
        <w:rPr>
          <w:lang w:val="en-US"/>
        </w:rPr>
        <w:t>couche</w:t>
      </w:r>
      <w:r>
        <w:rPr>
          <w:lang w:val="en-US"/>
        </w:rPr>
        <w:t xml:space="preserve"> d’</w:t>
      </w:r>
      <w:r w:rsidR="002552CE" w:rsidRPr="002552CE">
        <w:rPr>
          <w:lang w:val="en-US"/>
        </w:rPr>
        <w:t>Embedding</w:t>
      </w:r>
    </w:p>
    <w:p w14:paraId="3F5F8CF0" w14:textId="0A6E2911" w:rsidR="002552CE" w:rsidRPr="002552CE" w:rsidRDefault="00054FC5" w:rsidP="002552CE">
      <w:pPr>
        <w:pStyle w:val="Paragraphedeliste"/>
        <w:numPr>
          <w:ilvl w:val="0"/>
          <w:numId w:val="37"/>
        </w:numPr>
        <w:rPr>
          <w:lang w:val="en-US"/>
        </w:rPr>
      </w:pPr>
      <w:r>
        <w:rPr>
          <w:lang w:val="en-US"/>
        </w:rPr>
        <w:t xml:space="preserve">Une </w:t>
      </w:r>
      <w:r w:rsidR="0015171F">
        <w:rPr>
          <w:lang w:val="en-US"/>
        </w:rPr>
        <w:t>couche</w:t>
      </w:r>
      <w:r>
        <w:rPr>
          <w:lang w:val="en-US"/>
        </w:rPr>
        <w:t xml:space="preserve"> </w:t>
      </w:r>
      <w:r w:rsidR="002552CE" w:rsidRPr="002552CE">
        <w:rPr>
          <w:lang w:val="en-US"/>
        </w:rPr>
        <w:t>LSTM</w:t>
      </w:r>
    </w:p>
    <w:p w14:paraId="4FAE9BA4" w14:textId="4350B58D" w:rsidR="002552CE" w:rsidRDefault="00054FC5" w:rsidP="002552CE">
      <w:pPr>
        <w:pStyle w:val="Paragraphedeliste"/>
        <w:numPr>
          <w:ilvl w:val="0"/>
          <w:numId w:val="37"/>
        </w:numPr>
      </w:pPr>
      <w:r w:rsidRPr="00054FC5">
        <w:t xml:space="preserve">Une couche Flatten pour </w:t>
      </w:r>
      <w:r>
        <w:t>mettre à plat ma matrice</w:t>
      </w:r>
    </w:p>
    <w:p w14:paraId="46D81BC8" w14:textId="1C81086D" w:rsidR="00B65D18" w:rsidRDefault="00054FC5" w:rsidP="0007035B">
      <w:pPr>
        <w:pStyle w:val="Paragraphedeliste"/>
        <w:numPr>
          <w:ilvl w:val="0"/>
          <w:numId w:val="37"/>
        </w:numPr>
      </w:pPr>
      <w:r w:rsidRPr="00054FC5">
        <w:t xml:space="preserve">En enfin la </w:t>
      </w:r>
      <w:r>
        <w:t>couche Dense q</w:t>
      </w:r>
      <w:r w:rsidR="004F6AEF">
        <w:t>u</w:t>
      </w:r>
      <w:r>
        <w:t xml:space="preserve">i va </w:t>
      </w:r>
      <w:r w:rsidR="00D93B9F">
        <w:t xml:space="preserve">prédire </w:t>
      </w:r>
      <w:r w:rsidR="00546DB6">
        <w:t>les étiquettes</w:t>
      </w:r>
    </w:p>
    <w:p w14:paraId="5D705F4B" w14:textId="0C3B02B9" w:rsidR="00777E1A" w:rsidRDefault="00777E1A" w:rsidP="00777E1A">
      <w:r>
        <w:rPr>
          <w:noProof/>
        </w:rPr>
        <w:drawing>
          <wp:inline distT="0" distB="0" distL="0" distR="0" wp14:anchorId="4EE42E1A" wp14:editId="68D5EA92">
            <wp:extent cx="3307404" cy="1713474"/>
            <wp:effectExtent l="0" t="0" r="7620" b="127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4"/>
                    <a:stretch>
                      <a:fillRect/>
                    </a:stretch>
                  </pic:blipFill>
                  <pic:spPr>
                    <a:xfrm>
                      <a:off x="0" y="0"/>
                      <a:ext cx="3313132" cy="1716441"/>
                    </a:xfrm>
                    <a:prstGeom prst="rect">
                      <a:avLst/>
                    </a:prstGeom>
                  </pic:spPr>
                </pic:pic>
              </a:graphicData>
            </a:graphic>
          </wp:inline>
        </w:drawing>
      </w:r>
    </w:p>
    <w:p w14:paraId="5940BADE" w14:textId="68EB6A80" w:rsidR="00546DB6" w:rsidRDefault="00546DB6" w:rsidP="00546DB6">
      <w:pPr>
        <w:pStyle w:val="Titre3"/>
        <w:rPr>
          <w:noProof/>
        </w:rPr>
      </w:pPr>
      <w:bookmarkStart w:id="11" w:name="_Toc101197781"/>
      <w:r>
        <w:rPr>
          <w:noProof/>
        </w:rPr>
        <w:t>Lancement du modèle</w:t>
      </w:r>
      <w:bookmarkEnd w:id="11"/>
    </w:p>
    <w:p w14:paraId="0E9067E7" w14:textId="03250C1A" w:rsidR="00546DB6" w:rsidRDefault="00546DB6" w:rsidP="00546DB6">
      <w:r>
        <w:t>Voici les résultat</w:t>
      </w:r>
      <w:r w:rsidR="007246FC">
        <w:t>s</w:t>
      </w:r>
      <w:r>
        <w:t xml:space="preserve"> que j’ai obtenus</w:t>
      </w:r>
    </w:p>
    <w:p w14:paraId="2CC552E5" w14:textId="3FB224D1" w:rsidR="007246FC" w:rsidRDefault="0097490A" w:rsidP="00546DB6">
      <w:r>
        <w:rPr>
          <w:noProof/>
        </w:rPr>
        <w:lastRenderedPageBreak/>
        <w:drawing>
          <wp:inline distT="0" distB="0" distL="0" distR="0" wp14:anchorId="303B4828" wp14:editId="6D4C0563">
            <wp:extent cx="3771900" cy="4781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4781550"/>
                    </a:xfrm>
                    <a:prstGeom prst="rect">
                      <a:avLst/>
                    </a:prstGeom>
                  </pic:spPr>
                </pic:pic>
              </a:graphicData>
            </a:graphic>
          </wp:inline>
        </w:drawing>
      </w:r>
    </w:p>
    <w:p w14:paraId="793AF27C" w14:textId="62DB8553" w:rsidR="0097490A" w:rsidRDefault="0082481E" w:rsidP="00546DB6">
      <w:r>
        <w:rPr>
          <w:noProof/>
        </w:rPr>
        <w:drawing>
          <wp:inline distT="0" distB="0" distL="0" distR="0" wp14:anchorId="1A96ADF3" wp14:editId="219C133A">
            <wp:extent cx="3390900" cy="2419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2419350"/>
                    </a:xfrm>
                    <a:prstGeom prst="rect">
                      <a:avLst/>
                    </a:prstGeom>
                  </pic:spPr>
                </pic:pic>
              </a:graphicData>
            </a:graphic>
          </wp:inline>
        </w:drawing>
      </w:r>
    </w:p>
    <w:p w14:paraId="79331D50" w14:textId="64A31C24" w:rsidR="007246FC" w:rsidRDefault="007246FC" w:rsidP="007246FC">
      <w:pPr>
        <w:pStyle w:val="Titre3"/>
        <w:rPr>
          <w:noProof/>
        </w:rPr>
      </w:pPr>
      <w:bookmarkStart w:id="12" w:name="_Toc101197782"/>
      <w:r>
        <w:rPr>
          <w:noProof/>
        </w:rPr>
        <w:t>Evaluation du modèle</w:t>
      </w:r>
      <w:bookmarkEnd w:id="12"/>
    </w:p>
    <w:p w14:paraId="7D39C314" w14:textId="77777777" w:rsidR="007246FC" w:rsidRDefault="007246FC" w:rsidP="007246FC">
      <w:r>
        <w:t>Je lancé l’évaluation de mon modèle sur mon jeu de test que j’avais préalablement constitué.</w:t>
      </w:r>
      <w:r>
        <w:br/>
        <w:t>J’obtiens le score suivant </w:t>
      </w:r>
    </w:p>
    <w:p w14:paraId="76E67BB7" w14:textId="58FE98A7" w:rsidR="007246FC" w:rsidRDefault="00B51770" w:rsidP="00546DB6">
      <w:r>
        <w:rPr>
          <w:noProof/>
        </w:rPr>
        <w:lastRenderedPageBreak/>
        <w:drawing>
          <wp:inline distT="0" distB="0" distL="0" distR="0" wp14:anchorId="3A331523" wp14:editId="54BEAAB8">
            <wp:extent cx="2505075" cy="2190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219075"/>
                    </a:xfrm>
                    <a:prstGeom prst="rect">
                      <a:avLst/>
                    </a:prstGeom>
                  </pic:spPr>
                </pic:pic>
              </a:graphicData>
            </a:graphic>
          </wp:inline>
        </w:drawing>
      </w:r>
    </w:p>
    <w:p w14:paraId="68D81A6F" w14:textId="77777777" w:rsidR="007246FC" w:rsidRDefault="007246FC" w:rsidP="007246FC">
      <w:pPr>
        <w:pStyle w:val="Titre3"/>
        <w:rPr>
          <w:noProof/>
        </w:rPr>
      </w:pPr>
      <w:bookmarkStart w:id="13" w:name="_Toc101197783"/>
      <w:r>
        <w:rPr>
          <w:noProof/>
        </w:rPr>
        <w:t>Exemple sur cinq enregistrements</w:t>
      </w:r>
      <w:bookmarkEnd w:id="13"/>
    </w:p>
    <w:p w14:paraId="6BAD60A1" w14:textId="7560FEF7" w:rsidR="007246FC" w:rsidRDefault="007246FC" w:rsidP="00546DB6">
      <w:r>
        <w:t>Et voici les résultats obtenus sur les cinq éléments de mon jeu de données de test</w:t>
      </w:r>
    </w:p>
    <w:p w14:paraId="5840269B" w14:textId="7CBC7CEB" w:rsidR="007246FC" w:rsidRDefault="00EE1A4E" w:rsidP="00546DB6">
      <w:r>
        <w:rPr>
          <w:noProof/>
        </w:rPr>
        <w:drawing>
          <wp:inline distT="0" distB="0" distL="0" distR="0" wp14:anchorId="66113D5A" wp14:editId="41ABA38E">
            <wp:extent cx="5274310" cy="2693035"/>
            <wp:effectExtent l="0" t="0" r="254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8"/>
                    <a:stretch>
                      <a:fillRect/>
                    </a:stretch>
                  </pic:blipFill>
                  <pic:spPr>
                    <a:xfrm>
                      <a:off x="0" y="0"/>
                      <a:ext cx="5274310" cy="2693035"/>
                    </a:xfrm>
                    <a:prstGeom prst="rect">
                      <a:avLst/>
                    </a:prstGeom>
                  </pic:spPr>
                </pic:pic>
              </a:graphicData>
            </a:graphic>
          </wp:inline>
        </w:drawing>
      </w:r>
    </w:p>
    <w:p w14:paraId="52975D38" w14:textId="74A6753E" w:rsidR="007246FC" w:rsidRPr="00EE1A4E" w:rsidRDefault="007246FC" w:rsidP="00546DB6">
      <w:pPr>
        <w:rPr>
          <w:b/>
          <w:bCs/>
        </w:rPr>
      </w:pPr>
      <w:r w:rsidRPr="00EE1A4E">
        <w:rPr>
          <w:b/>
          <w:bCs/>
        </w:rPr>
        <w:t>Axe d’amélioration de ce modèle :</w:t>
      </w:r>
    </w:p>
    <w:p w14:paraId="118F363F" w14:textId="77777777" w:rsidR="00547A61" w:rsidRDefault="007246FC">
      <w:r>
        <w:t xml:space="preserve">Pour le rendre beaucoup plus efficace j’aurai </w:t>
      </w:r>
      <w:r w:rsidR="0044368C">
        <w:t>dû</w:t>
      </w:r>
      <w:r>
        <w:t xml:space="preserve"> utiliser dans ma couche d’embedding un langage pr</w:t>
      </w:r>
      <w:r w:rsidR="005B54D9">
        <w:t>é</w:t>
      </w:r>
      <w:r>
        <w:t>-entrainé</w:t>
      </w:r>
      <w:r w:rsidR="005B54D9">
        <w:t xml:space="preserve"> afin de constituer les liens entre </w:t>
      </w:r>
      <w:r w:rsidR="00547A61">
        <w:t>les</w:t>
      </w:r>
      <w:r w:rsidR="005B54D9">
        <w:t xml:space="preserve"> mots de mon vocabulaire.</w:t>
      </w:r>
      <w:r w:rsidR="005B54D9">
        <w:br/>
        <w:t>J’aurai pu me tourner vers Glove.</w:t>
      </w:r>
      <w:r w:rsidR="005B54D9">
        <w:br/>
        <w:t>Par faute de temps je n’ai pas pu le mettre en œuvre.</w:t>
      </w:r>
    </w:p>
    <w:p w14:paraId="2399E4B9" w14:textId="600DEECE" w:rsidR="00DD1B0D" w:rsidRPr="00054FC5" w:rsidRDefault="00DD1B0D">
      <w:r w:rsidRPr="00054FC5">
        <w:br w:type="page"/>
      </w:r>
    </w:p>
    <w:p w14:paraId="4E2FADE8" w14:textId="1944CE60" w:rsidR="00040A80" w:rsidRDefault="00E42230" w:rsidP="00874F85">
      <w:pPr>
        <w:pStyle w:val="Titre2"/>
        <w:numPr>
          <w:ilvl w:val="1"/>
          <w:numId w:val="35"/>
        </w:numPr>
      </w:pPr>
      <w:bookmarkStart w:id="14" w:name="_Toc101197784"/>
      <w:r>
        <w:lastRenderedPageBreak/>
        <w:t>Transformers avec T5</w:t>
      </w:r>
      <w:bookmarkEnd w:id="14"/>
    </w:p>
    <w:p w14:paraId="3F005BDB" w14:textId="4EEC0FD9" w:rsidR="00837012" w:rsidRDefault="00837012" w:rsidP="00837012">
      <w:pPr>
        <w:pStyle w:val="Titre3"/>
        <w:rPr>
          <w:noProof/>
        </w:rPr>
      </w:pPr>
      <w:bookmarkStart w:id="15" w:name="_Toc101197785"/>
      <w:r>
        <w:rPr>
          <w:noProof/>
        </w:rPr>
        <w:t>Présentation</w:t>
      </w:r>
      <w:r w:rsidR="0089448B">
        <w:rPr>
          <w:noProof/>
        </w:rPr>
        <w:t xml:space="preserve"> des Transformers</w:t>
      </w:r>
      <w:bookmarkEnd w:id="15"/>
    </w:p>
    <w:p w14:paraId="2D004CFB" w14:textId="47F7971A" w:rsidR="000D3DDA" w:rsidRDefault="00BB283F" w:rsidP="003B61DA">
      <w:r w:rsidRPr="00BB283F">
        <w:t xml:space="preserve">Le traitement automatique du </w:t>
      </w:r>
      <w:r w:rsidR="001E36D2" w:rsidRPr="00BB283F">
        <w:t>langage</w:t>
      </w:r>
      <w:r w:rsidRPr="00BB283F">
        <w:t xml:space="preserve"> naturel est, aujourd’hui, essentiellement dominé par les modèles séquence à séquence (ou seq2seq)</w:t>
      </w:r>
      <w:r w:rsidR="000D3DDA">
        <w:t xml:space="preserve">. Voila pourquoi dans le cadre de ce projet j’ai voulu </w:t>
      </w:r>
      <w:r w:rsidR="00F7702D">
        <w:t>m’orienter vers ce genre de solution.</w:t>
      </w:r>
    </w:p>
    <w:p w14:paraId="336653B1" w14:textId="18FB0C94" w:rsidR="00F7702D" w:rsidRDefault="00F7702D" w:rsidP="003B61DA">
      <w:r>
        <w:t>C</w:t>
      </w:r>
      <w:r w:rsidR="00BB283F" w:rsidRPr="00BB283F">
        <w:t xml:space="preserve">e type de modèle est </w:t>
      </w:r>
      <w:r>
        <w:t xml:space="preserve">particulièrement </w:t>
      </w:r>
      <w:r w:rsidR="00BB283F" w:rsidRPr="00BB283F">
        <w:t xml:space="preserve">adapté à la langue et à plusieurs tâches de NLP classiques telles que la traduction de texte. </w:t>
      </w:r>
      <w:r>
        <w:t>Il correspondait donc parfaitement à ma problématique.</w:t>
      </w:r>
    </w:p>
    <w:p w14:paraId="52261722" w14:textId="298593E8" w:rsidR="00556D91" w:rsidRPr="00BB283F" w:rsidRDefault="00BB283F" w:rsidP="003B61DA">
      <w:r w:rsidRPr="00BB283F">
        <w:t>Parmi les modèles seq2seq</w:t>
      </w:r>
      <w:r w:rsidR="00747378">
        <w:t xml:space="preserve">, un en particulier s’est imposé. Il s’agit du </w:t>
      </w:r>
      <w:r w:rsidRPr="00BB283F">
        <w:t xml:space="preserve"> Transformer. </w:t>
      </w:r>
    </w:p>
    <w:p w14:paraId="70BE6B4F" w14:textId="5E7D612B" w:rsidR="004812EC" w:rsidRDefault="00090C52" w:rsidP="003B61DA">
      <w:r>
        <w:t xml:space="preserve">Un modèle seq2seq prend en entrée une séquence </w:t>
      </w:r>
      <w:r w:rsidR="00F93A3D">
        <w:t>(suite d’</w:t>
      </w:r>
      <w:r w:rsidR="004812EC">
        <w:t>éléments</w:t>
      </w:r>
      <w:r w:rsidR="00F93A3D">
        <w:t xml:space="preserve"> du même type) et renvoie une séquence en sortie. Il est très largement utilisé dans le domaine des traductions.</w:t>
      </w:r>
    </w:p>
    <w:p w14:paraId="0FA68CC7" w14:textId="387E487E" w:rsidR="00735476" w:rsidRDefault="004812EC" w:rsidP="002C56A6">
      <w:r>
        <w:rPr>
          <w:noProof/>
        </w:rPr>
        <w:drawing>
          <wp:inline distT="0" distB="0" distL="0" distR="0" wp14:anchorId="139D8E00" wp14:editId="1D16120A">
            <wp:extent cx="5274310" cy="1066800"/>
            <wp:effectExtent l="0" t="0" r="254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stretch>
                      <a:fillRect/>
                    </a:stretch>
                  </pic:blipFill>
                  <pic:spPr>
                    <a:xfrm>
                      <a:off x="0" y="0"/>
                      <a:ext cx="5274310" cy="1066800"/>
                    </a:xfrm>
                    <a:prstGeom prst="rect">
                      <a:avLst/>
                    </a:prstGeom>
                  </pic:spPr>
                </pic:pic>
              </a:graphicData>
            </a:graphic>
          </wp:inline>
        </w:drawing>
      </w:r>
    </w:p>
    <w:p w14:paraId="0F81ADE0" w14:textId="224F5602" w:rsidR="0093678F" w:rsidRDefault="002C56A6" w:rsidP="002C56A6">
      <w:r w:rsidRPr="002C56A6">
        <w:t xml:space="preserve">Pour faire des modèles séquence à séquence avant la venue du Transfomer, il fallait </w:t>
      </w:r>
      <w:r w:rsidR="0032103A">
        <w:t xml:space="preserve">avoir </w:t>
      </w:r>
      <w:r w:rsidR="0032103A" w:rsidRPr="002C56A6">
        <w:t>recours</w:t>
      </w:r>
      <w:r w:rsidRPr="002C56A6">
        <w:t xml:space="preserve"> au fameux </w:t>
      </w:r>
      <w:hyperlink r:id="rId20" w:anchor="/Long_short-term_memory" w:history="1">
        <w:r w:rsidRPr="002C56A6">
          <w:t>LSTM</w:t>
        </w:r>
      </w:hyperlink>
      <w:r w:rsidR="00BC73BB">
        <w:t xml:space="preserve"> (</w:t>
      </w:r>
      <w:r w:rsidR="00BC73BB" w:rsidRPr="00D75ED5">
        <w:t>Long-Short Term Memory</w:t>
      </w:r>
      <w:r w:rsidR="00D75ED5" w:rsidRPr="00D75ED5">
        <w:t>)</w:t>
      </w:r>
      <w:r w:rsidR="0032103A">
        <w:t>.</w:t>
      </w:r>
      <w:r w:rsidR="009343BC">
        <w:t xml:space="preserve"> Il s’agit d’un réseau de neurones plus élaboré </w:t>
      </w:r>
      <w:r w:rsidR="0093678F">
        <w:t>qui permet de conserver ou supprimer les informations du texte initial.</w:t>
      </w:r>
      <w:r w:rsidR="00390E4F">
        <w:t xml:space="preserve"> </w:t>
      </w:r>
      <w:r w:rsidR="0093678F">
        <w:t xml:space="preserve">En d’autres termes cela permet de donner du sens </w:t>
      </w:r>
      <w:r w:rsidR="0046179B">
        <w:t xml:space="preserve">aux mots utilisés. Je ne vais pas détailler davantage </w:t>
      </w:r>
      <w:r w:rsidR="00B85CDA">
        <w:t>le LSTM qui est aussi complexe que ces résultats sont performants.</w:t>
      </w:r>
    </w:p>
    <w:p w14:paraId="647F642D" w14:textId="5E052AA9" w:rsidR="0046179B" w:rsidRPr="002C56A6" w:rsidRDefault="00BF5D1B" w:rsidP="002C56A6">
      <w:r w:rsidRPr="00BF5D1B">
        <w:t>Le rôle du LSTM est de prendre en compte l’interdépendance des mots. Mais ce modèle a une limitation : il est relativement lent à entraîner et très peu parallélisable.</w:t>
      </w:r>
      <w:r w:rsidR="00D60F64">
        <w:t xml:space="preserve"> Du coup dès l’instant que nous avions des phrases longues les performances chutaient </w:t>
      </w:r>
      <w:r w:rsidR="0014102D">
        <w:t>grandement</w:t>
      </w:r>
      <w:r w:rsidR="00D60F64">
        <w:t>.</w:t>
      </w:r>
    </w:p>
    <w:p w14:paraId="794A8F76" w14:textId="49DAB806" w:rsidR="004812EC" w:rsidRDefault="004812EC" w:rsidP="003B61DA"/>
    <w:p w14:paraId="0913B1CE" w14:textId="0CD5492C" w:rsidR="005F2330" w:rsidRDefault="005F2330" w:rsidP="003B61DA">
      <w:r w:rsidRPr="005F2330">
        <w:t>L’architecture du Transfomer a hérité du pattern Encoder-Decoder. La partie « encodage » contient 6 encodeurs montés l’un après l’autre. La partie « décodage » consiste en 6 décodeurs également montés l’un après l’autre mais prenant chacun, comme entrée supplémentaire, la sortie du 6</w:t>
      </w:r>
      <w:r w:rsidR="00736A5E">
        <w:t>ème</w:t>
      </w:r>
      <w:r w:rsidRPr="005F2330">
        <w:t xml:space="preserve"> encodeur.</w:t>
      </w:r>
    </w:p>
    <w:p w14:paraId="2945595A" w14:textId="3D4161F3" w:rsidR="005F2330" w:rsidRDefault="00837012" w:rsidP="003B61DA">
      <w:r>
        <w:rPr>
          <w:noProof/>
        </w:rPr>
        <w:lastRenderedPageBreak/>
        <w:drawing>
          <wp:inline distT="0" distB="0" distL="0" distR="0" wp14:anchorId="10578E4F" wp14:editId="5BF31346">
            <wp:extent cx="3628417" cy="34327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159" cy="3435305"/>
                    </a:xfrm>
                    <a:prstGeom prst="rect">
                      <a:avLst/>
                    </a:prstGeom>
                  </pic:spPr>
                </pic:pic>
              </a:graphicData>
            </a:graphic>
          </wp:inline>
        </w:drawing>
      </w:r>
    </w:p>
    <w:p w14:paraId="3820DC29" w14:textId="77777777" w:rsidR="00723F12" w:rsidRDefault="00723F12" w:rsidP="003B61DA"/>
    <w:p w14:paraId="7DDF9FED" w14:textId="30FD1174" w:rsidR="00EB1938" w:rsidRPr="00937A77" w:rsidRDefault="00EB1938" w:rsidP="003B61DA">
      <w:pPr>
        <w:rPr>
          <w:b/>
          <w:bCs/>
        </w:rPr>
      </w:pPr>
      <w:r w:rsidRPr="00937A77">
        <w:rPr>
          <w:b/>
          <w:bCs/>
        </w:rPr>
        <w:t>Qu’est-ce que l’Attention :</w:t>
      </w:r>
    </w:p>
    <w:p w14:paraId="24BB1420" w14:textId="1410B107" w:rsidR="00FA2434" w:rsidRDefault="00EF4B07" w:rsidP="003B61DA">
      <w:r>
        <w:t>Les modèles d’attention essaient de traduire une partie de la phrase à la fois</w:t>
      </w:r>
      <w:r w:rsidR="00C02998">
        <w:t>, ce qui le rend plus efficace.</w:t>
      </w:r>
      <w:r w:rsidR="0004567B">
        <w:t xml:space="preserve"> </w:t>
      </w:r>
      <w:r w:rsidR="00FA2434">
        <w:t xml:space="preserve">L’idée </w:t>
      </w:r>
      <w:r w:rsidR="0004567B">
        <w:t>principale</w:t>
      </w:r>
      <w:r w:rsidR="00FA2434">
        <w:t xml:space="preserve"> </w:t>
      </w:r>
      <w:r w:rsidR="00FB0872">
        <w:t>et de permettre au décodeur de regarder en arrière et d’extraire les informations importantes qui sont utiliser au décodage.</w:t>
      </w:r>
    </w:p>
    <w:p w14:paraId="64EF3FBD" w14:textId="729D807E" w:rsidR="00E62EAA" w:rsidRDefault="008917B7" w:rsidP="003B61DA">
      <w:r>
        <w:t>Le mécanisme d’attention consiste à mesurer si deux éléments de deux séquences sont proches.</w:t>
      </w:r>
      <w:r w:rsidR="00782991">
        <w:t xml:space="preserve"> Au sein d’une même séquence nous allons parler de self attention</w:t>
      </w:r>
      <w:r w:rsidR="00AB0F5A">
        <w:t xml:space="preserve"> ou auto attention</w:t>
      </w:r>
      <w:r w:rsidR="00782991">
        <w:t>.</w:t>
      </w:r>
      <w:r w:rsidR="00461ED0">
        <w:t xml:space="preserve"> </w:t>
      </w:r>
      <w:r w:rsidR="00E62EAA">
        <w:t>Ainsi chaque en</w:t>
      </w:r>
      <w:r w:rsidR="005C7343">
        <w:t>codeur et décodeur met en œuvre ce mécanisme d’attention.</w:t>
      </w:r>
    </w:p>
    <w:p w14:paraId="752B9304" w14:textId="77777777" w:rsidR="00461ED0" w:rsidRDefault="00461ED0" w:rsidP="003B61DA"/>
    <w:p w14:paraId="628AB6E9" w14:textId="2F903842" w:rsidR="00806A31" w:rsidRDefault="00BA7C88" w:rsidP="003B61DA">
      <w:r>
        <w:t xml:space="preserve">Les Transfomers ont </w:t>
      </w:r>
      <w:r w:rsidR="00F62CE9">
        <w:t xml:space="preserve">été une belle avancée à leur sortie car beaucoup plus rapide à </w:t>
      </w:r>
      <w:r w:rsidR="00C363D6">
        <w:t>prédire</w:t>
      </w:r>
      <w:r w:rsidR="005C7343">
        <w:t xml:space="preserve"> et avec de meilleurs résultats.</w:t>
      </w:r>
      <w:r w:rsidR="00F13CB7">
        <w:t xml:space="preserve"> Les transformers sont sortis en 2017 grâce à Google.</w:t>
      </w:r>
    </w:p>
    <w:p w14:paraId="1F5897F5" w14:textId="5CB01F27" w:rsidR="00E3290C" w:rsidRDefault="009043A5" w:rsidP="003B61DA">
      <w:r>
        <w:t xml:space="preserve">Bert </w:t>
      </w:r>
      <w:r w:rsidR="00BC5BEF">
        <w:t>(</w:t>
      </w:r>
      <w:r w:rsidR="00BC5BEF" w:rsidRPr="00BC5BEF">
        <w:t>Bidirectional Encoder Representations from Transformers</w:t>
      </w:r>
      <w:r w:rsidR="00BC5BEF">
        <w:t>) e</w:t>
      </w:r>
      <w:r>
        <w:t xml:space="preserve">st l’un des modèles les plus connus. </w:t>
      </w:r>
      <w:r w:rsidR="00D61103">
        <w:t xml:space="preserve">Bert va masquer aléatoirement des mots dans </w:t>
      </w:r>
      <w:r w:rsidR="007B64EB">
        <w:t xml:space="preserve">la </w:t>
      </w:r>
      <w:r w:rsidR="00E119F8">
        <w:t xml:space="preserve">séquence puis </w:t>
      </w:r>
      <w:r w:rsidR="007B64EB">
        <w:t xml:space="preserve">il </w:t>
      </w:r>
      <w:r w:rsidR="00E119F8">
        <w:t>essaie de la prédire. Il va fonctionner de gauche à droite et de droite à gauche prenant en compte les mots avant et après.</w:t>
      </w:r>
      <w:r w:rsidR="00B378E7">
        <w:t xml:space="preserve"> Bert était une méthode pour pré entrainer les encodeurs. Il fallait avoir recours </w:t>
      </w:r>
      <w:r w:rsidR="00D40F2F">
        <w:t xml:space="preserve">à des décodeurs afin d’en obtenir les résultats. De plus Bert travaillait uniquement avec des modèles non supervisés. </w:t>
      </w:r>
    </w:p>
    <w:p w14:paraId="3856483D" w14:textId="77777777" w:rsidR="00D40F2F" w:rsidRDefault="00D40F2F" w:rsidP="003B61DA"/>
    <w:p w14:paraId="3DDA1DC6" w14:textId="77777777" w:rsidR="00182382" w:rsidRDefault="00182382" w:rsidP="003B61DA"/>
    <w:p w14:paraId="0329F712" w14:textId="77777777" w:rsidR="00182382" w:rsidRDefault="00182382" w:rsidP="003B61DA"/>
    <w:p w14:paraId="121BB8E6" w14:textId="747E4413" w:rsidR="006768D5" w:rsidRPr="006768D5" w:rsidRDefault="006768D5" w:rsidP="003B61DA">
      <w:pPr>
        <w:rPr>
          <w:b/>
          <w:bCs/>
        </w:rPr>
      </w:pPr>
      <w:r w:rsidRPr="006768D5">
        <w:rPr>
          <w:b/>
          <w:bCs/>
        </w:rPr>
        <w:lastRenderedPageBreak/>
        <w:t>Pourquoi T5</w:t>
      </w:r>
    </w:p>
    <w:p w14:paraId="1DB921E4" w14:textId="7CCFDEEF" w:rsidR="006768D5" w:rsidRDefault="002C56A6" w:rsidP="003B61DA">
      <w:r>
        <w:t>J</w:t>
      </w:r>
      <w:r w:rsidR="00F93A3D">
        <w:t xml:space="preserve">’ai </w:t>
      </w:r>
      <w:r w:rsidR="009043A5">
        <w:t>choisi de m’orienter vers T5</w:t>
      </w:r>
      <w:r w:rsidR="00ED4E51">
        <w:t xml:space="preserve"> (The Text to text transfer transformer)</w:t>
      </w:r>
      <w:r w:rsidR="006A4AB3">
        <w:t xml:space="preserve"> avec la mise en place d’un Tutoriel que j’ai trouvé </w:t>
      </w:r>
      <w:r w:rsidR="006768D5">
        <w:t>dans</w:t>
      </w:r>
      <w:r w:rsidR="006A4AB3">
        <w:t xml:space="preserve"> un contexte de multi label.</w:t>
      </w:r>
      <w:r w:rsidR="006768D5">
        <w:t xml:space="preserve"> Dans de nombreux benchmarks T5</w:t>
      </w:r>
      <w:r w:rsidR="004C5D6C">
        <w:t xml:space="preserve"> obtient des résultats supérieurs à Bert et est plus récen</w:t>
      </w:r>
      <w:r w:rsidR="00E758AE">
        <w:t>t.</w:t>
      </w:r>
      <w:r w:rsidR="00182382">
        <w:t xml:space="preserve"> De plus il permet de travailler avec des modèles supervisés.</w:t>
      </w:r>
    </w:p>
    <w:p w14:paraId="6B2DC57E" w14:textId="2437B932" w:rsidR="00E758AE" w:rsidRDefault="00E758AE" w:rsidP="003B61DA">
      <w:r>
        <w:t>Voici le tutoriel utilisé dans le cadre de mon projet</w:t>
      </w:r>
    </w:p>
    <w:p w14:paraId="0D835752" w14:textId="422021FD" w:rsidR="00E758AE" w:rsidRDefault="00D318CF" w:rsidP="003B61DA">
      <w:hyperlink r:id="rId22" w:history="1">
        <w:r w:rsidR="00E758AE" w:rsidRPr="00CE32C2">
          <w:rPr>
            <w:rStyle w:val="Lienhypertexte"/>
          </w:rPr>
          <w:t>https://www.kaggle.com/code/prithvijaunjale/t5-multi-label-classification/notebook</w:t>
        </w:r>
      </w:hyperlink>
    </w:p>
    <w:p w14:paraId="555CB7A1" w14:textId="77777777" w:rsidR="00433B7B" w:rsidRDefault="00433B7B" w:rsidP="003B61DA"/>
    <w:p w14:paraId="7784FDEF" w14:textId="110659FC" w:rsidR="00433B7B" w:rsidRPr="009E519B" w:rsidRDefault="00433B7B" w:rsidP="003B61DA">
      <w:r w:rsidRPr="009E519B">
        <w:t>Tous les problèmes seront traités comme des prédictions de texte</w:t>
      </w:r>
      <w:r w:rsidR="000C6727" w:rsidRPr="009E519B">
        <w:t xml:space="preserve">. </w:t>
      </w:r>
      <w:r w:rsidR="009E519B">
        <w:t xml:space="preserve">T5 est </w:t>
      </w:r>
      <w:r w:rsidR="000C6727" w:rsidRPr="009E519B">
        <w:t xml:space="preserve">Entrainé sur une grosse quantité de données. </w:t>
      </w:r>
      <w:r w:rsidR="009E519B">
        <w:t xml:space="preserve">C’est un </w:t>
      </w:r>
      <w:r w:rsidR="00F901DD" w:rsidRPr="009E519B">
        <w:t xml:space="preserve">Framework unifié pour traiter tous les problèmes de </w:t>
      </w:r>
      <w:r w:rsidR="009E519B">
        <w:t>« </w:t>
      </w:r>
      <w:r w:rsidR="00F901DD" w:rsidRPr="009E519B">
        <w:t>text to text</w:t>
      </w:r>
      <w:r w:rsidR="009E519B">
        <w:t> »,</w:t>
      </w:r>
      <w:r w:rsidR="009E519B" w:rsidRPr="009E519B">
        <w:t xml:space="preserve"> </w:t>
      </w:r>
      <w:r w:rsidR="009E519B">
        <w:t>s</w:t>
      </w:r>
      <w:r w:rsidR="00DA0171" w:rsidRPr="009E519B">
        <w:t>upervisé ou non supervisé</w:t>
      </w:r>
      <w:r w:rsidR="009E519B">
        <w:t>.</w:t>
      </w:r>
    </w:p>
    <w:p w14:paraId="2803F5A1" w14:textId="77777777" w:rsidR="00E758AE" w:rsidRDefault="00E758AE" w:rsidP="003B61DA"/>
    <w:p w14:paraId="37EEFB58" w14:textId="6C657A90" w:rsidR="00ED542B" w:rsidRDefault="00200987" w:rsidP="00200987">
      <w:pPr>
        <w:pStyle w:val="Titre3"/>
        <w:rPr>
          <w:noProof/>
        </w:rPr>
      </w:pPr>
      <w:bookmarkStart w:id="16" w:name="_Toc101197786"/>
      <w:r>
        <w:rPr>
          <w:noProof/>
        </w:rPr>
        <w:t>Modèle T5</w:t>
      </w:r>
      <w:bookmarkEnd w:id="16"/>
    </w:p>
    <w:p w14:paraId="7175DD05" w14:textId="0CEE1EA5" w:rsidR="00ED542B" w:rsidRPr="00090C52" w:rsidRDefault="00ED542B" w:rsidP="003B61DA">
      <w:r>
        <w:t xml:space="preserve">J’ai utilisé la librairie </w:t>
      </w:r>
      <w:r w:rsidRPr="00ED542B">
        <w:rPr>
          <w:b/>
          <w:bCs/>
        </w:rPr>
        <w:t>PyTorch</w:t>
      </w:r>
      <w:r w:rsidR="001E63CB">
        <w:t xml:space="preserve"> et </w:t>
      </w:r>
      <w:r w:rsidR="001E63CB" w:rsidRPr="00F65DDC">
        <w:rPr>
          <w:b/>
          <w:bCs/>
        </w:rPr>
        <w:t>Transformers</w:t>
      </w:r>
      <w:r w:rsidR="003956AE" w:rsidRPr="00F65DDC">
        <w:rPr>
          <w:b/>
          <w:bCs/>
        </w:rPr>
        <w:t xml:space="preserve"> T5</w:t>
      </w:r>
    </w:p>
    <w:p w14:paraId="642CD024" w14:textId="3CEA404B" w:rsidR="002B12F7" w:rsidRPr="002B12F7" w:rsidRDefault="008B7DD3" w:rsidP="002B12F7">
      <w:r w:rsidRPr="002B12F7">
        <w:t xml:space="preserve">Afin de préparer mes </w:t>
      </w:r>
      <w:r w:rsidR="002B12F7" w:rsidRPr="002B12F7">
        <w:t>étiquettes</w:t>
      </w:r>
      <w:r w:rsidRPr="002B12F7">
        <w:t xml:space="preserve"> pour le modèle j’ai </w:t>
      </w:r>
      <w:r w:rsidR="002B12F7" w:rsidRPr="002B12F7">
        <w:t>utilisé</w:t>
      </w:r>
      <w:r w:rsidRPr="002B12F7">
        <w:t xml:space="preserve"> </w:t>
      </w:r>
      <w:r w:rsidR="002B12F7" w:rsidRPr="002B12F7">
        <w:t>MultiLabelBinarizer</w:t>
      </w:r>
    </w:p>
    <w:p w14:paraId="0345389A" w14:textId="1ADEBAC0" w:rsidR="00BB283F" w:rsidRPr="00AD2DEF" w:rsidRDefault="009F1327" w:rsidP="003B61DA">
      <w:r w:rsidRPr="00AD2DEF">
        <w:t xml:space="preserve"> Et comme dans l’exemple précédent je prépare </w:t>
      </w:r>
    </w:p>
    <w:p w14:paraId="06236917" w14:textId="77777777" w:rsidR="00AD2DEF" w:rsidRDefault="009F1327" w:rsidP="00AD2DEF">
      <w:pPr>
        <w:pStyle w:val="Paragraphedeliste"/>
        <w:numPr>
          <w:ilvl w:val="0"/>
          <w:numId w:val="31"/>
        </w:numPr>
      </w:pPr>
      <w:r w:rsidRPr="00AD2DEF">
        <w:t>Un jeu d’entrainement</w:t>
      </w:r>
    </w:p>
    <w:p w14:paraId="4251A550" w14:textId="77777777" w:rsidR="00AD2DEF" w:rsidRDefault="009F1327" w:rsidP="00AD2DEF">
      <w:pPr>
        <w:pStyle w:val="Paragraphedeliste"/>
        <w:numPr>
          <w:ilvl w:val="0"/>
          <w:numId w:val="31"/>
        </w:numPr>
      </w:pPr>
      <w:r w:rsidRPr="00AD2DEF">
        <w:t>Un jeu de validation</w:t>
      </w:r>
    </w:p>
    <w:p w14:paraId="1EFA81D3" w14:textId="08BFD4C1" w:rsidR="009F1327" w:rsidRPr="00AD2DEF" w:rsidRDefault="009F1327" w:rsidP="00AD2DEF">
      <w:pPr>
        <w:pStyle w:val="Paragraphedeliste"/>
        <w:numPr>
          <w:ilvl w:val="0"/>
          <w:numId w:val="31"/>
        </w:numPr>
      </w:pPr>
      <w:r w:rsidRPr="00AD2DEF">
        <w:t>Un jeu de test</w:t>
      </w:r>
    </w:p>
    <w:p w14:paraId="3909D2E9" w14:textId="77777777" w:rsidR="00BB283F" w:rsidRDefault="00BB283F" w:rsidP="003B61DA">
      <w:pPr>
        <w:rPr>
          <w:color w:val="00A0B8" w:themeColor="accent1"/>
        </w:rPr>
      </w:pPr>
    </w:p>
    <w:p w14:paraId="0D10530A" w14:textId="2C38864F" w:rsidR="00E67075" w:rsidRDefault="00A40C23" w:rsidP="003B61DA">
      <w:pPr>
        <w:rPr>
          <w:b/>
          <w:bCs/>
        </w:rPr>
      </w:pPr>
      <w:r w:rsidRPr="00A40C23">
        <w:rPr>
          <w:b/>
          <w:bCs/>
        </w:rPr>
        <w:t>Pre traitement</w:t>
      </w:r>
    </w:p>
    <w:p w14:paraId="1DEA2B86" w14:textId="5B9E67C2" w:rsidR="00A40C23" w:rsidRPr="00BC1872" w:rsidRDefault="00066A9B" w:rsidP="003B61DA">
      <w:r w:rsidRPr="00BC1872">
        <w:t>Ici je dois mettre en place ma propre fonction de traitement du texte.</w:t>
      </w:r>
    </w:p>
    <w:p w14:paraId="70C4E20E" w14:textId="3542DCA3" w:rsidR="00066A9B" w:rsidRPr="00BC1872" w:rsidRDefault="00066A9B" w:rsidP="003B61DA">
      <w:r w:rsidRPr="00BC1872">
        <w:t xml:space="preserve">Les traitements suivants sont appliqués </w:t>
      </w:r>
      <w:r w:rsidR="00BC1872" w:rsidRPr="00BC1872">
        <w:t>à mon texte entrant :</w:t>
      </w:r>
    </w:p>
    <w:p w14:paraId="5339644F" w14:textId="2A6C4624" w:rsidR="00BC1872" w:rsidRPr="00204671" w:rsidRDefault="00204671" w:rsidP="00BC1872">
      <w:pPr>
        <w:pStyle w:val="Paragraphedeliste"/>
        <w:numPr>
          <w:ilvl w:val="0"/>
          <w:numId w:val="32"/>
        </w:numPr>
      </w:pPr>
      <w:r w:rsidRPr="00204671">
        <w:t>Suppression des tabulations et des retours chariots</w:t>
      </w:r>
    </w:p>
    <w:p w14:paraId="6853301E" w14:textId="58EB9BA5" w:rsidR="00204671" w:rsidRPr="00204671" w:rsidRDefault="00204671" w:rsidP="00BC1872">
      <w:pPr>
        <w:pStyle w:val="Paragraphedeliste"/>
        <w:numPr>
          <w:ilvl w:val="0"/>
          <w:numId w:val="32"/>
        </w:numPr>
      </w:pPr>
      <w:r w:rsidRPr="00204671">
        <w:t>Suppression des ponctuations</w:t>
      </w:r>
    </w:p>
    <w:p w14:paraId="5DC378BB" w14:textId="3311C14F" w:rsidR="00204671" w:rsidRDefault="00A679B0" w:rsidP="00A679B0">
      <w:r>
        <w:t xml:space="preserve">Au niveau de mes </w:t>
      </w:r>
      <w:r w:rsidR="00632F0D">
        <w:t xml:space="preserve">étiquettes je dois mettre en place un traitement qui gère une chaine de caractère. En effet </w:t>
      </w:r>
      <w:r w:rsidR="00B55851">
        <w:t>la méthode présenté</w:t>
      </w:r>
      <w:r w:rsidR="00E318B1">
        <w:t>e</w:t>
      </w:r>
      <w:r w:rsidR="00B55851">
        <w:t xml:space="preserve"> va prédire une chaine de caractère </w:t>
      </w:r>
      <w:r w:rsidR="00E318B1">
        <w:t xml:space="preserve">représentant les étiquettes. </w:t>
      </w:r>
      <w:r w:rsidR="00375CEC">
        <w:t>Je vais donc constituer ces mêmes chaines de caractères afin d’alimenter mon modèle.</w:t>
      </w:r>
    </w:p>
    <w:p w14:paraId="68E7274D" w14:textId="77777777" w:rsidR="009D2BB7" w:rsidRDefault="009D2BB7" w:rsidP="00A679B0"/>
    <w:p w14:paraId="35A59250" w14:textId="4DC685CE" w:rsidR="009D2BB7" w:rsidRPr="00204671" w:rsidRDefault="00220810" w:rsidP="00A679B0">
      <w:r>
        <w:t>Le modèle T5 prends deux éléments en entrée</w:t>
      </w:r>
    </w:p>
    <w:p w14:paraId="78A253A1" w14:textId="57F1368F" w:rsidR="008B60E5" w:rsidRPr="00285A93" w:rsidRDefault="008B60E5" w:rsidP="008B60E5">
      <w:pPr>
        <w:pStyle w:val="Paragraphedeliste"/>
        <w:numPr>
          <w:ilvl w:val="0"/>
          <w:numId w:val="33"/>
        </w:numPr>
        <w:shd w:val="clear" w:color="auto" w:fill="FFFFFE"/>
        <w:spacing w:before="0" w:after="0" w:line="285" w:lineRule="atLeast"/>
        <w:rPr>
          <w:rFonts w:ascii="Courier New" w:eastAsia="Times New Roman" w:hAnsi="Courier New" w:cs="Courier New"/>
          <w:color w:val="000000"/>
          <w:sz w:val="21"/>
          <w:szCs w:val="21"/>
          <w:lang w:eastAsia="fr-FR"/>
        </w:rPr>
      </w:pPr>
      <w:r w:rsidRPr="0083688E">
        <w:rPr>
          <w:rFonts w:ascii="Courier New" w:eastAsia="Times New Roman" w:hAnsi="Courier New" w:cs="Courier New"/>
          <w:color w:val="A31515"/>
          <w:sz w:val="21"/>
          <w:szCs w:val="21"/>
          <w:lang w:eastAsia="fr-FR"/>
        </w:rPr>
        <w:lastRenderedPageBreak/>
        <w:t>src_input_ids</w:t>
      </w:r>
      <w:r w:rsidR="0083688E" w:rsidRPr="0083688E">
        <w:rPr>
          <w:rFonts w:ascii="Courier New" w:eastAsia="Times New Roman" w:hAnsi="Courier New" w:cs="Courier New"/>
          <w:color w:val="A31515"/>
          <w:sz w:val="21"/>
          <w:szCs w:val="21"/>
          <w:lang w:eastAsia="fr-FR"/>
        </w:rPr>
        <w:t xml:space="preserve"> : </w:t>
      </w:r>
      <w:r w:rsidR="0083688E" w:rsidRPr="0083688E">
        <w:t>Il s’agit du texte entrée</w:t>
      </w:r>
      <w:r w:rsidR="0083688E">
        <w:t xml:space="preserve"> qui doit permettre de prédire l’étiquette. Dans notre contexte il s’agit </w:t>
      </w:r>
      <w:r w:rsidR="00285A93">
        <w:t>du titre et du body de notre question.</w:t>
      </w:r>
    </w:p>
    <w:p w14:paraId="7B9AA353" w14:textId="77777777" w:rsidR="00285A93" w:rsidRPr="0083688E" w:rsidRDefault="00285A93" w:rsidP="008B60E5">
      <w:pPr>
        <w:pStyle w:val="Paragraphedeliste"/>
        <w:numPr>
          <w:ilvl w:val="0"/>
          <w:numId w:val="33"/>
        </w:numPr>
        <w:shd w:val="clear" w:color="auto" w:fill="FFFFFE"/>
        <w:spacing w:before="0" w:after="0" w:line="285" w:lineRule="atLeast"/>
        <w:rPr>
          <w:rFonts w:ascii="Courier New" w:eastAsia="Times New Roman" w:hAnsi="Courier New" w:cs="Courier New"/>
          <w:color w:val="000000"/>
          <w:sz w:val="21"/>
          <w:szCs w:val="21"/>
          <w:lang w:eastAsia="fr-FR"/>
        </w:rPr>
      </w:pPr>
    </w:p>
    <w:p w14:paraId="64467C46" w14:textId="39B074AB" w:rsidR="0083688E" w:rsidRPr="00172469" w:rsidRDefault="0083688E" w:rsidP="0083688E">
      <w:pPr>
        <w:pStyle w:val="Paragraphedeliste"/>
        <w:numPr>
          <w:ilvl w:val="0"/>
          <w:numId w:val="33"/>
        </w:numPr>
        <w:shd w:val="clear" w:color="auto" w:fill="FFFFFE"/>
        <w:spacing w:before="0" w:after="0" w:line="285" w:lineRule="atLeast"/>
        <w:rPr>
          <w:rFonts w:ascii="Courier New" w:eastAsia="Times New Roman" w:hAnsi="Courier New" w:cs="Courier New"/>
          <w:color w:val="000000"/>
          <w:sz w:val="21"/>
          <w:szCs w:val="21"/>
          <w:lang w:eastAsia="fr-FR"/>
        </w:rPr>
      </w:pPr>
      <w:r w:rsidRPr="00A75F8C">
        <w:rPr>
          <w:rFonts w:ascii="Courier New" w:eastAsia="Times New Roman" w:hAnsi="Courier New" w:cs="Courier New"/>
          <w:color w:val="A31515"/>
          <w:sz w:val="21"/>
          <w:szCs w:val="21"/>
          <w:lang w:eastAsia="fr-FR"/>
        </w:rPr>
        <w:t>tgt_input_ids</w:t>
      </w:r>
      <w:r w:rsidR="00A75F8C" w:rsidRPr="00A75F8C">
        <w:rPr>
          <w:rFonts w:ascii="Courier New" w:eastAsia="Times New Roman" w:hAnsi="Courier New" w:cs="Courier New"/>
          <w:color w:val="A31515"/>
          <w:sz w:val="21"/>
          <w:szCs w:val="21"/>
          <w:lang w:eastAsia="fr-FR"/>
        </w:rPr>
        <w:t xml:space="preserve"> </w:t>
      </w:r>
      <w:r w:rsidR="00A75F8C" w:rsidRPr="00A75F8C">
        <w:t xml:space="preserve">Il s’agit des </w:t>
      </w:r>
      <w:r w:rsidR="001F72D2" w:rsidRPr="00A75F8C">
        <w:t>étiquettes</w:t>
      </w:r>
      <w:r w:rsidR="00A75F8C" w:rsidRPr="00A75F8C">
        <w:t xml:space="preserve"> de sortie</w:t>
      </w:r>
      <w:r w:rsidR="00A75F8C">
        <w:t xml:space="preserve"> que l’on veut prédire. Ici nous avons 100 </w:t>
      </w:r>
      <w:r w:rsidR="001F72D2">
        <w:t xml:space="preserve">étiquettes possibles. </w:t>
      </w:r>
      <w:r w:rsidR="00407158">
        <w:t>Cependant</w:t>
      </w:r>
      <w:r w:rsidR="001F72D2">
        <w:t xml:space="preserve"> nous pouvons avoir plusieurs </w:t>
      </w:r>
      <w:r w:rsidR="00407158">
        <w:t>étiquettes</w:t>
      </w:r>
      <w:r w:rsidR="001F72D2">
        <w:t xml:space="preserve"> pour une même prédiction</w:t>
      </w:r>
      <w:r w:rsidR="00407158">
        <w:t>.</w:t>
      </w:r>
    </w:p>
    <w:p w14:paraId="23005751" w14:textId="77777777" w:rsidR="00172469" w:rsidRDefault="00172469" w:rsidP="00172469">
      <w:pPr>
        <w:shd w:val="clear" w:color="auto" w:fill="FFFFFE"/>
        <w:spacing w:before="0" w:after="0" w:line="285" w:lineRule="atLeast"/>
        <w:rPr>
          <w:rFonts w:ascii="Courier New" w:eastAsia="Times New Roman" w:hAnsi="Courier New" w:cs="Courier New"/>
          <w:color w:val="000000"/>
          <w:sz w:val="21"/>
          <w:szCs w:val="21"/>
          <w:lang w:eastAsia="fr-FR"/>
        </w:rPr>
      </w:pPr>
    </w:p>
    <w:p w14:paraId="45C00F85" w14:textId="458E21A5" w:rsidR="003F0ACD" w:rsidRDefault="00172469" w:rsidP="003F0ACD">
      <w:pPr>
        <w:shd w:val="clear" w:color="auto" w:fill="FFFFFE"/>
        <w:spacing w:line="285" w:lineRule="atLeast"/>
      </w:pPr>
      <w:r w:rsidRPr="003F0ACD">
        <w:t>Afin de constituer les dataset</w:t>
      </w:r>
      <w:r w:rsidR="003F0ACD">
        <w:t>s</w:t>
      </w:r>
      <w:r w:rsidRPr="003F0ACD">
        <w:t xml:space="preserve"> attendus par le modèle, une </w:t>
      </w:r>
      <w:r w:rsidR="00C6306C" w:rsidRPr="003F0ACD">
        <w:t>class</w:t>
      </w:r>
      <w:r w:rsidRPr="003F0ACD">
        <w:t xml:space="preserve"> </w:t>
      </w:r>
      <w:r w:rsidR="003F0ACD" w:rsidRPr="003F0ACD">
        <w:t>a été créée</w:t>
      </w:r>
      <w:r w:rsidR="003F0ACD">
        <w:rPr>
          <w:rFonts w:ascii="Courier New" w:eastAsia="Times New Roman" w:hAnsi="Courier New" w:cs="Courier New"/>
          <w:color w:val="000000"/>
          <w:sz w:val="21"/>
          <w:szCs w:val="21"/>
          <w:lang w:eastAsia="fr-FR"/>
        </w:rPr>
        <w:t xml:space="preserve"> </w:t>
      </w:r>
      <w:r w:rsidR="003F0ACD" w:rsidRPr="003F0ACD">
        <w:rPr>
          <w:rFonts w:ascii="Courier New" w:eastAsia="Times New Roman" w:hAnsi="Courier New" w:cs="Courier New"/>
          <w:color w:val="267F99"/>
          <w:sz w:val="21"/>
          <w:szCs w:val="21"/>
          <w:lang w:eastAsia="fr-FR"/>
        </w:rPr>
        <w:t>T5Dataset</w:t>
      </w:r>
      <w:r w:rsidR="003F0ACD">
        <w:rPr>
          <w:rFonts w:ascii="Courier New" w:eastAsia="Times New Roman" w:hAnsi="Courier New" w:cs="Courier New"/>
          <w:color w:val="267F99"/>
          <w:sz w:val="21"/>
          <w:szCs w:val="21"/>
          <w:lang w:eastAsia="fr-FR"/>
        </w:rPr>
        <w:t>.</w:t>
      </w:r>
      <w:r w:rsidR="00DD1096">
        <w:rPr>
          <w:rFonts w:ascii="Courier New" w:eastAsia="Times New Roman" w:hAnsi="Courier New" w:cs="Courier New"/>
          <w:color w:val="267F99"/>
          <w:sz w:val="21"/>
          <w:szCs w:val="21"/>
          <w:lang w:eastAsia="fr-FR"/>
        </w:rPr>
        <w:t xml:space="preserve"> </w:t>
      </w:r>
      <w:r w:rsidR="00DD1096" w:rsidRPr="00DD1096">
        <w:t>Celle-ci va renvoyer tous les éléments nécessaires à notre trait</w:t>
      </w:r>
      <w:r w:rsidR="00E33AC9">
        <w:t>e</w:t>
      </w:r>
      <w:r w:rsidR="00DD1096" w:rsidRPr="00DD1096">
        <w:t>ment.</w:t>
      </w:r>
    </w:p>
    <w:p w14:paraId="7F734C1B" w14:textId="4EC9949B" w:rsidR="0005225C" w:rsidRPr="00DD1096" w:rsidRDefault="0005225C" w:rsidP="003F0ACD">
      <w:pPr>
        <w:shd w:val="clear" w:color="auto" w:fill="FFFFFE"/>
        <w:spacing w:line="285" w:lineRule="atLeast"/>
      </w:pPr>
      <w:r>
        <w:t xml:space="preserve">A partir de ces Dataset un autre objet doit être créé </w:t>
      </w:r>
      <w:r w:rsidR="00D33942">
        <w:t>à partir de la fonction</w:t>
      </w:r>
      <w:r>
        <w:t xml:space="preserve"> DataLoader</w:t>
      </w:r>
      <w:r w:rsidR="00D33942">
        <w:t xml:space="preserve">. Celle-ci prendre en entrée un Dataset afin de retourner </w:t>
      </w:r>
      <w:r w:rsidR="001A0C4D">
        <w:t xml:space="preserve">un </w:t>
      </w:r>
      <w:r w:rsidR="001A0C4D">
        <w:rPr>
          <w:rFonts w:ascii="Courier New" w:hAnsi="Courier New" w:cs="Courier New"/>
          <w:color w:val="212121"/>
          <w:sz w:val="21"/>
          <w:szCs w:val="21"/>
          <w:shd w:val="clear" w:color="auto" w:fill="FFFFFF"/>
        </w:rPr>
        <w:t>torch.utils.data.dataloader.DataLoader</w:t>
      </w:r>
    </w:p>
    <w:p w14:paraId="4C253B8B" w14:textId="51561B61" w:rsidR="003F0ACD" w:rsidRPr="00A96200" w:rsidRDefault="00A96200" w:rsidP="003F0ACD">
      <w:pPr>
        <w:shd w:val="clear" w:color="auto" w:fill="FFFFFE"/>
        <w:spacing w:line="285" w:lineRule="atLeast"/>
      </w:pPr>
      <w:r w:rsidRPr="00A96200">
        <w:t>Enfin une autre classe a été implémentée T5Model afin de créer le modèle T5 en tant que tel.</w:t>
      </w:r>
    </w:p>
    <w:p w14:paraId="168FCE57" w14:textId="77777777" w:rsidR="00A96200" w:rsidRPr="003F0ACD" w:rsidRDefault="00A96200" w:rsidP="003F0ACD">
      <w:pPr>
        <w:shd w:val="clear" w:color="auto" w:fill="FFFFFE"/>
        <w:spacing w:line="285" w:lineRule="atLeast"/>
        <w:rPr>
          <w:rFonts w:ascii="Courier New" w:eastAsia="Times New Roman" w:hAnsi="Courier New" w:cs="Courier New"/>
          <w:color w:val="000000"/>
          <w:sz w:val="21"/>
          <w:szCs w:val="21"/>
          <w:lang w:eastAsia="fr-FR"/>
        </w:rPr>
      </w:pPr>
    </w:p>
    <w:p w14:paraId="342CE7DE" w14:textId="29A8FAC9" w:rsidR="00172469" w:rsidRDefault="00F622D2" w:rsidP="0024447E">
      <w:pPr>
        <w:shd w:val="clear" w:color="auto" w:fill="FFFFFE"/>
        <w:spacing w:line="285" w:lineRule="atLeast"/>
      </w:pPr>
      <w:r w:rsidRPr="0024447E">
        <w:t xml:space="preserve">A l’intérieur d’un Epcoh nous découpons notre jeu de test </w:t>
      </w:r>
      <w:r w:rsidR="002F5D2A">
        <w:t>sur des sous périmètre afin d’évaluer notre entrainement et notre validation.</w:t>
      </w:r>
    </w:p>
    <w:p w14:paraId="198C2CD3" w14:textId="77777777" w:rsidR="009A4CF2" w:rsidRDefault="009A4CF2" w:rsidP="0024447E">
      <w:pPr>
        <w:shd w:val="clear" w:color="auto" w:fill="FFFFFE"/>
        <w:spacing w:line="285" w:lineRule="atLeast"/>
      </w:pPr>
    </w:p>
    <w:p w14:paraId="5502CF15" w14:textId="77777777" w:rsidR="009A4CF2" w:rsidRDefault="009A4CF2" w:rsidP="009A4CF2">
      <w:pPr>
        <w:pStyle w:val="Titre3"/>
        <w:rPr>
          <w:noProof/>
        </w:rPr>
      </w:pPr>
      <w:bookmarkStart w:id="17" w:name="_Toc101197787"/>
      <w:r>
        <w:rPr>
          <w:noProof/>
        </w:rPr>
        <w:t>Lancement du modèle</w:t>
      </w:r>
      <w:bookmarkEnd w:id="17"/>
    </w:p>
    <w:p w14:paraId="7140A37C" w14:textId="44180109" w:rsidR="009A4CF2" w:rsidRDefault="009A4CF2" w:rsidP="009A4CF2">
      <w:pPr>
        <w:shd w:val="clear" w:color="auto" w:fill="FFFFFE"/>
        <w:spacing w:line="285" w:lineRule="atLeast"/>
      </w:pPr>
      <w:r>
        <w:t xml:space="preserve">Voici les courbes présentées pour </w:t>
      </w:r>
      <w:r w:rsidR="00E750E4">
        <w:t>8</w:t>
      </w:r>
      <w:r>
        <w:t xml:space="preserve"> Epoch</w:t>
      </w:r>
      <w:r w:rsidR="00E750E4">
        <w:t>s</w:t>
      </w:r>
    </w:p>
    <w:p w14:paraId="5B9FC404" w14:textId="77777777" w:rsidR="0099142E" w:rsidRDefault="00BC6280" w:rsidP="0024447E">
      <w:pPr>
        <w:shd w:val="clear" w:color="auto" w:fill="FFFFFE"/>
        <w:spacing w:line="285" w:lineRule="atLeast"/>
        <w:rPr>
          <w:noProof/>
        </w:rPr>
      </w:pPr>
      <w:r>
        <w:rPr>
          <w:noProof/>
        </w:rPr>
        <w:drawing>
          <wp:inline distT="0" distB="0" distL="0" distR="0" wp14:anchorId="44E6B20F" wp14:editId="53CCCC1E">
            <wp:extent cx="3010621" cy="36861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5145" cy="3691714"/>
                    </a:xfrm>
                    <a:prstGeom prst="rect">
                      <a:avLst/>
                    </a:prstGeom>
                  </pic:spPr>
                </pic:pic>
              </a:graphicData>
            </a:graphic>
          </wp:inline>
        </w:drawing>
      </w:r>
      <w:r w:rsidR="0099142E" w:rsidRPr="0099142E">
        <w:rPr>
          <w:noProof/>
        </w:rPr>
        <w:t xml:space="preserve"> </w:t>
      </w:r>
    </w:p>
    <w:p w14:paraId="5790470E" w14:textId="497D0118" w:rsidR="009A4CF2" w:rsidRDefault="0099142E" w:rsidP="0024447E">
      <w:pPr>
        <w:shd w:val="clear" w:color="auto" w:fill="FFFFFE"/>
        <w:spacing w:line="285" w:lineRule="atLeast"/>
      </w:pPr>
      <w:r>
        <w:rPr>
          <w:noProof/>
        </w:rPr>
        <w:lastRenderedPageBreak/>
        <w:drawing>
          <wp:inline distT="0" distB="0" distL="0" distR="0" wp14:anchorId="70237F46" wp14:editId="6242937B">
            <wp:extent cx="3073111" cy="2228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3771" cy="2229329"/>
                    </a:xfrm>
                    <a:prstGeom prst="rect">
                      <a:avLst/>
                    </a:prstGeom>
                  </pic:spPr>
                </pic:pic>
              </a:graphicData>
            </a:graphic>
          </wp:inline>
        </w:drawing>
      </w:r>
    </w:p>
    <w:p w14:paraId="0787F563" w14:textId="77777777" w:rsidR="00F36DFA" w:rsidRDefault="00F36DFA" w:rsidP="0024447E">
      <w:pPr>
        <w:shd w:val="clear" w:color="auto" w:fill="FFFFFE"/>
        <w:spacing w:line="285" w:lineRule="atLeast"/>
      </w:pPr>
    </w:p>
    <w:p w14:paraId="1D2958D7" w14:textId="6C089812" w:rsidR="00F36DFA" w:rsidRDefault="00F36DFA" w:rsidP="0024447E">
      <w:pPr>
        <w:shd w:val="clear" w:color="auto" w:fill="FFFFFE"/>
        <w:spacing w:line="285" w:lineRule="atLeast"/>
      </w:pPr>
      <w:r>
        <w:t xml:space="preserve">Nous pourrions continuer </w:t>
      </w:r>
      <w:r w:rsidR="00D91C26">
        <w:t>d’augmenter le nombre d’Epoch mais le traitement dure déjà très longtemps</w:t>
      </w:r>
      <w:r w:rsidR="00D2716D">
        <w:t xml:space="preserve"> et nous constatons que les gains ne sont plus très importants.</w:t>
      </w:r>
    </w:p>
    <w:p w14:paraId="1BEFAEFE" w14:textId="77777777" w:rsidR="009A4CF2" w:rsidRDefault="009A4CF2" w:rsidP="009A4CF2">
      <w:pPr>
        <w:pStyle w:val="Titre3"/>
        <w:rPr>
          <w:noProof/>
        </w:rPr>
      </w:pPr>
      <w:bookmarkStart w:id="18" w:name="_Toc101197788"/>
      <w:r>
        <w:rPr>
          <w:noProof/>
        </w:rPr>
        <w:t>Evaluation du modèle</w:t>
      </w:r>
      <w:bookmarkEnd w:id="18"/>
    </w:p>
    <w:p w14:paraId="4263F670" w14:textId="1EAA1C98" w:rsidR="00BB2CB9" w:rsidRPr="00BB2CB9" w:rsidRDefault="00BB2CB9" w:rsidP="00BB2CB9">
      <w:r>
        <w:t>Voici les résultats obtenus</w:t>
      </w:r>
    </w:p>
    <w:p w14:paraId="48130278" w14:textId="6007390A" w:rsidR="009A4CF2" w:rsidRDefault="00C10D85" w:rsidP="009A4CF2">
      <w:r>
        <w:rPr>
          <w:noProof/>
        </w:rPr>
        <w:drawing>
          <wp:inline distT="0" distB="0" distL="0" distR="0" wp14:anchorId="10241EF6" wp14:editId="54C46D2D">
            <wp:extent cx="2343150" cy="38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381000"/>
                    </a:xfrm>
                    <a:prstGeom prst="rect">
                      <a:avLst/>
                    </a:prstGeom>
                  </pic:spPr>
                </pic:pic>
              </a:graphicData>
            </a:graphic>
          </wp:inline>
        </w:drawing>
      </w:r>
    </w:p>
    <w:p w14:paraId="6A2C8908" w14:textId="77777777" w:rsidR="009A4CF2" w:rsidRDefault="009A4CF2" w:rsidP="009A4CF2">
      <w:pPr>
        <w:pStyle w:val="Titre3"/>
        <w:rPr>
          <w:noProof/>
        </w:rPr>
      </w:pPr>
      <w:bookmarkStart w:id="19" w:name="_Toc101197789"/>
      <w:r>
        <w:rPr>
          <w:noProof/>
        </w:rPr>
        <w:t>Exemple sur cinq enregistrements</w:t>
      </w:r>
      <w:bookmarkEnd w:id="19"/>
    </w:p>
    <w:p w14:paraId="236DDC14" w14:textId="268F95C7" w:rsidR="002F5D2A" w:rsidRDefault="00E63F78" w:rsidP="007F0322">
      <w:r>
        <w:rPr>
          <w:noProof/>
        </w:rPr>
        <w:drawing>
          <wp:inline distT="0" distB="0" distL="0" distR="0" wp14:anchorId="6D71BBE5" wp14:editId="3F4240C5">
            <wp:extent cx="3219450" cy="1685925"/>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6"/>
                    <a:stretch>
                      <a:fillRect/>
                    </a:stretch>
                  </pic:blipFill>
                  <pic:spPr>
                    <a:xfrm>
                      <a:off x="0" y="0"/>
                      <a:ext cx="3219450" cy="1685925"/>
                    </a:xfrm>
                    <a:prstGeom prst="rect">
                      <a:avLst/>
                    </a:prstGeom>
                  </pic:spPr>
                </pic:pic>
              </a:graphicData>
            </a:graphic>
          </wp:inline>
        </w:drawing>
      </w:r>
    </w:p>
    <w:p w14:paraId="6E39D544" w14:textId="2A7F655C" w:rsidR="00C82279" w:rsidRDefault="00C82279" w:rsidP="007F0322">
      <w:r w:rsidRPr="000576B1">
        <w:rPr>
          <w:b/>
          <w:bCs/>
        </w:rPr>
        <w:t>Les résultats sont exceptionnels</w:t>
      </w:r>
      <w:r w:rsidR="000C7E53" w:rsidRPr="000576B1">
        <w:rPr>
          <w:b/>
          <w:bCs/>
        </w:rPr>
        <w:t xml:space="preserve"> car toutes les prédictions sont justes</w:t>
      </w:r>
      <w:r w:rsidR="000C7E53">
        <w:t>.</w:t>
      </w:r>
    </w:p>
    <w:p w14:paraId="14A131DB" w14:textId="070248BF" w:rsidR="009B5580" w:rsidRDefault="009B5580">
      <w:r>
        <w:br w:type="page"/>
      </w:r>
    </w:p>
    <w:p w14:paraId="366D4AF9" w14:textId="724B67C2" w:rsidR="00E67075" w:rsidRDefault="009A4CF2" w:rsidP="009A4CF2">
      <w:pPr>
        <w:pStyle w:val="Titre2"/>
        <w:numPr>
          <w:ilvl w:val="1"/>
          <w:numId w:val="35"/>
        </w:numPr>
      </w:pPr>
      <w:bookmarkStart w:id="20" w:name="_Toc101197790"/>
      <w:r w:rsidRPr="009A4CF2">
        <w:lastRenderedPageBreak/>
        <w:t>En synthèse</w:t>
      </w:r>
      <w:bookmarkEnd w:id="20"/>
    </w:p>
    <w:p w14:paraId="35D6DBB9" w14:textId="31B1DF2D" w:rsidR="00510579" w:rsidRDefault="003A5492" w:rsidP="003A5492">
      <w:r>
        <w:t>Voici le tableau de synthèse. J’ai utilisé la librairie de Sklearn pour avoir des calculs similaires</w:t>
      </w:r>
      <w:r w:rsidR="008422D5">
        <w:t xml:space="preserve"> dans mes différents modèles</w:t>
      </w:r>
      <w:r>
        <w:t>. Nous pouvons donc constater une accuracy plus faible qu’auparavant pour l</w:t>
      </w:r>
      <w:r w:rsidR="00A524FE">
        <w:t xml:space="preserve">a </w:t>
      </w:r>
      <w:r w:rsidR="00205376">
        <w:t>Baseline</w:t>
      </w:r>
      <w:r w:rsidR="00A524FE">
        <w:t xml:space="preserve"> et le modè</w:t>
      </w:r>
      <w:r w:rsidR="00205376">
        <w:t>l</w:t>
      </w:r>
      <w:r w:rsidR="00A524FE">
        <w:t xml:space="preserve">e Embedding. La librairie de Sklearn </w:t>
      </w:r>
      <w:r w:rsidR="000735E2">
        <w:t>calcul l’accuracy avec une stricte égalité.</w:t>
      </w:r>
    </w:p>
    <w:p w14:paraId="481E3D70" w14:textId="71C66B3B" w:rsidR="003D2246" w:rsidRPr="003A5492" w:rsidRDefault="00510579" w:rsidP="003A5492">
      <w:r>
        <w:t xml:space="preserve">De plus dans le cadre </w:t>
      </w:r>
      <w:r w:rsidR="00205376">
        <w:t>de ma Baseline et modèle Embedding cette accuracy est uniquement sur le Top 1. Ce qui rend encore plus le résultat du Transformer exceptionnel.</w:t>
      </w:r>
      <w:r w:rsidR="000735E2">
        <w:br/>
      </w:r>
    </w:p>
    <w:tbl>
      <w:tblPr>
        <w:tblStyle w:val="TableauGrille1Clair-Accentuation1"/>
        <w:tblW w:w="8784" w:type="dxa"/>
        <w:tblLook w:val="04A0" w:firstRow="1" w:lastRow="0" w:firstColumn="1" w:lastColumn="0" w:noHBand="0" w:noVBand="1"/>
      </w:tblPr>
      <w:tblGrid>
        <w:gridCol w:w="2335"/>
        <w:gridCol w:w="3189"/>
        <w:gridCol w:w="3260"/>
      </w:tblGrid>
      <w:tr w:rsidR="00073A30" w14:paraId="379876B1" w14:textId="03D4E554" w:rsidTr="00B4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6F4671" w14:textId="74102125" w:rsidR="00073A30" w:rsidRDefault="00073A30" w:rsidP="003B61DA">
            <w:pPr>
              <w:rPr>
                <w:color w:val="00A0B8" w:themeColor="accent1"/>
              </w:rPr>
            </w:pPr>
            <w:r>
              <w:rPr>
                <w:color w:val="00A0B8" w:themeColor="accent1"/>
              </w:rPr>
              <w:t>Modèle</w:t>
            </w:r>
          </w:p>
        </w:tc>
        <w:tc>
          <w:tcPr>
            <w:tcW w:w="3189" w:type="dxa"/>
          </w:tcPr>
          <w:p w14:paraId="56EE4A42" w14:textId="468FB555" w:rsidR="00073A30" w:rsidRDefault="00073A30" w:rsidP="003B61DA">
            <w:pPr>
              <w:cnfStyle w:val="100000000000" w:firstRow="1" w:lastRow="0" w:firstColumn="0" w:lastColumn="0" w:oddVBand="0" w:evenVBand="0" w:oddHBand="0" w:evenHBand="0" w:firstRowFirstColumn="0" w:firstRowLastColumn="0" w:lastRowFirstColumn="0" w:lastRowLastColumn="0"/>
              <w:rPr>
                <w:color w:val="00A0B8" w:themeColor="accent1"/>
              </w:rPr>
            </w:pPr>
            <w:r>
              <w:rPr>
                <w:color w:val="00A0B8" w:themeColor="accent1"/>
              </w:rPr>
              <w:t>F1 Score</w:t>
            </w:r>
          </w:p>
        </w:tc>
        <w:tc>
          <w:tcPr>
            <w:tcW w:w="3260" w:type="dxa"/>
          </w:tcPr>
          <w:p w14:paraId="0EA3A909" w14:textId="1E455A0E" w:rsidR="00073A30" w:rsidRDefault="00073A30" w:rsidP="003B61DA">
            <w:pPr>
              <w:cnfStyle w:val="100000000000" w:firstRow="1" w:lastRow="0" w:firstColumn="0" w:lastColumn="0" w:oddVBand="0" w:evenVBand="0" w:oddHBand="0" w:evenHBand="0" w:firstRowFirstColumn="0" w:firstRowLastColumn="0" w:lastRowFirstColumn="0" w:lastRowLastColumn="0"/>
              <w:rPr>
                <w:color w:val="00A0B8" w:themeColor="accent1"/>
              </w:rPr>
            </w:pPr>
            <w:r>
              <w:rPr>
                <w:color w:val="00A0B8" w:themeColor="accent1"/>
              </w:rPr>
              <w:t>Accuracy</w:t>
            </w:r>
          </w:p>
        </w:tc>
      </w:tr>
      <w:tr w:rsidR="001F2FE5" w14:paraId="61E76920" w14:textId="77777777" w:rsidTr="00B42776">
        <w:tc>
          <w:tcPr>
            <w:cnfStyle w:val="001000000000" w:firstRow="0" w:lastRow="0" w:firstColumn="1" w:lastColumn="0" w:oddVBand="0" w:evenVBand="0" w:oddHBand="0" w:evenHBand="0" w:firstRowFirstColumn="0" w:firstRowLastColumn="0" w:lastRowFirstColumn="0" w:lastRowLastColumn="0"/>
            <w:tcW w:w="2335" w:type="dxa"/>
          </w:tcPr>
          <w:p w14:paraId="0E200EE0" w14:textId="31233B13" w:rsidR="001F2FE5" w:rsidRDefault="00B42776" w:rsidP="00E12F8E">
            <w:pPr>
              <w:rPr>
                <w:color w:val="00A0B8" w:themeColor="accent1"/>
              </w:rPr>
            </w:pPr>
            <w:r>
              <w:rPr>
                <w:color w:val="00A0B8" w:themeColor="accent1"/>
              </w:rPr>
              <w:t>Arbre de décision après TFD-IDF (Ancien projet)</w:t>
            </w:r>
          </w:p>
        </w:tc>
        <w:tc>
          <w:tcPr>
            <w:tcW w:w="3189" w:type="dxa"/>
          </w:tcPr>
          <w:p w14:paraId="7EE75CF2" w14:textId="71301A1F" w:rsidR="001F2FE5" w:rsidRDefault="00E34095" w:rsidP="00C82CD8">
            <w:pPr>
              <w:spacing w:before="240"/>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0,56</w:t>
            </w:r>
            <w:r w:rsidR="0073060A">
              <w:rPr>
                <w:color w:val="00A0B8" w:themeColor="accent1"/>
              </w:rPr>
              <w:t>2</w:t>
            </w:r>
          </w:p>
        </w:tc>
        <w:tc>
          <w:tcPr>
            <w:tcW w:w="3260" w:type="dxa"/>
          </w:tcPr>
          <w:p w14:paraId="0CE5AB40" w14:textId="4EAA434A" w:rsidR="001F2FE5" w:rsidRDefault="00E34095"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33,29%</w:t>
            </w:r>
          </w:p>
        </w:tc>
      </w:tr>
      <w:tr w:rsidR="00073A30" w14:paraId="0E676ADC" w14:textId="1E3EC59B" w:rsidTr="00B42776">
        <w:tc>
          <w:tcPr>
            <w:cnfStyle w:val="001000000000" w:firstRow="0" w:lastRow="0" w:firstColumn="1" w:lastColumn="0" w:oddVBand="0" w:evenVBand="0" w:oddHBand="0" w:evenHBand="0" w:firstRowFirstColumn="0" w:firstRowLastColumn="0" w:lastRowFirstColumn="0" w:lastRowLastColumn="0"/>
            <w:tcW w:w="2335" w:type="dxa"/>
          </w:tcPr>
          <w:p w14:paraId="6F0E3585" w14:textId="0A00ED4D" w:rsidR="00073A30" w:rsidRPr="00E12F8E" w:rsidRDefault="00073A30" w:rsidP="00E12F8E">
            <w:r>
              <w:rPr>
                <w:color w:val="00A0B8" w:themeColor="accent1"/>
              </w:rPr>
              <w:t>Réseau de neurones simple</w:t>
            </w:r>
          </w:p>
        </w:tc>
        <w:tc>
          <w:tcPr>
            <w:tcW w:w="3189" w:type="dxa"/>
          </w:tcPr>
          <w:p w14:paraId="0F282BA0" w14:textId="40B90658" w:rsidR="00073A30" w:rsidRDefault="00C82CD8" w:rsidP="00C82CD8">
            <w:pPr>
              <w:spacing w:before="240"/>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0,</w:t>
            </w:r>
            <w:r w:rsidR="00941D07">
              <w:rPr>
                <w:color w:val="00A0B8" w:themeColor="accent1"/>
              </w:rPr>
              <w:t>571</w:t>
            </w:r>
          </w:p>
        </w:tc>
        <w:tc>
          <w:tcPr>
            <w:tcW w:w="3260" w:type="dxa"/>
          </w:tcPr>
          <w:p w14:paraId="131E59CB" w14:textId="23124F4D" w:rsidR="00073A30" w:rsidRDefault="00941D07"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 xml:space="preserve">35 </w:t>
            </w:r>
            <w:r w:rsidR="00F32E5F">
              <w:rPr>
                <w:color w:val="00A0B8" w:themeColor="accent1"/>
              </w:rPr>
              <w:t>,</w:t>
            </w:r>
            <w:r w:rsidR="00F45038">
              <w:rPr>
                <w:color w:val="00A0B8" w:themeColor="accent1"/>
              </w:rPr>
              <w:t>84</w:t>
            </w:r>
            <w:r w:rsidR="00F32E5F">
              <w:rPr>
                <w:color w:val="00A0B8" w:themeColor="accent1"/>
              </w:rPr>
              <w:t>%</w:t>
            </w:r>
            <w:r w:rsidR="00676D79" w:rsidRPr="00370FA1">
              <w:rPr>
                <w:color w:val="FF0000"/>
              </w:rPr>
              <w:t>(TOP 1)</w:t>
            </w:r>
          </w:p>
        </w:tc>
      </w:tr>
      <w:tr w:rsidR="00073A30" w14:paraId="41A3F71C" w14:textId="1ADFC817" w:rsidTr="00B42776">
        <w:tc>
          <w:tcPr>
            <w:cnfStyle w:val="001000000000" w:firstRow="0" w:lastRow="0" w:firstColumn="1" w:lastColumn="0" w:oddVBand="0" w:evenVBand="0" w:oddHBand="0" w:evenHBand="0" w:firstRowFirstColumn="0" w:firstRowLastColumn="0" w:lastRowFirstColumn="0" w:lastRowLastColumn="0"/>
            <w:tcW w:w="2335" w:type="dxa"/>
          </w:tcPr>
          <w:p w14:paraId="307B308C" w14:textId="1314FB39" w:rsidR="00073A30" w:rsidRPr="00E12F8E" w:rsidRDefault="00073A30" w:rsidP="003B61DA">
            <w:pPr>
              <w:rPr>
                <w:b w:val="0"/>
                <w:bCs w:val="0"/>
                <w:color w:val="00A0B8" w:themeColor="accent1"/>
              </w:rPr>
            </w:pPr>
            <w:r>
              <w:rPr>
                <w:color w:val="00A0B8" w:themeColor="accent1"/>
              </w:rPr>
              <w:t>Avec Embedding</w:t>
            </w:r>
          </w:p>
        </w:tc>
        <w:tc>
          <w:tcPr>
            <w:tcW w:w="3189" w:type="dxa"/>
          </w:tcPr>
          <w:p w14:paraId="01022E4D" w14:textId="344BFFC4" w:rsidR="00073A30" w:rsidRDefault="00C164ED"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0,6</w:t>
            </w:r>
            <w:r w:rsidR="00E608E9">
              <w:rPr>
                <w:color w:val="00A0B8" w:themeColor="accent1"/>
              </w:rPr>
              <w:t>01</w:t>
            </w:r>
          </w:p>
        </w:tc>
        <w:tc>
          <w:tcPr>
            <w:tcW w:w="3260" w:type="dxa"/>
          </w:tcPr>
          <w:p w14:paraId="4BB6DF5E" w14:textId="2E26E4CA" w:rsidR="00073A30" w:rsidRDefault="0092709C"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4</w:t>
            </w:r>
            <w:r w:rsidR="00E608E9">
              <w:rPr>
                <w:color w:val="00A0B8" w:themeColor="accent1"/>
              </w:rPr>
              <w:t>3</w:t>
            </w:r>
            <w:r w:rsidR="00F32E5F">
              <w:rPr>
                <w:color w:val="00A0B8" w:themeColor="accent1"/>
              </w:rPr>
              <w:t>,</w:t>
            </w:r>
            <w:r w:rsidR="00E608E9">
              <w:rPr>
                <w:color w:val="00A0B8" w:themeColor="accent1"/>
              </w:rPr>
              <w:t>75</w:t>
            </w:r>
            <w:r w:rsidR="00F32E5F">
              <w:rPr>
                <w:color w:val="00A0B8" w:themeColor="accent1"/>
              </w:rPr>
              <w:t>%</w:t>
            </w:r>
            <w:r w:rsidR="00370FA1" w:rsidRPr="00370FA1">
              <w:rPr>
                <w:color w:val="FF0000"/>
              </w:rPr>
              <w:t>(TOP 1)</w:t>
            </w:r>
          </w:p>
        </w:tc>
      </w:tr>
      <w:tr w:rsidR="00073A30" w14:paraId="293BAE91" w14:textId="24C76807" w:rsidTr="00B42776">
        <w:tc>
          <w:tcPr>
            <w:cnfStyle w:val="001000000000" w:firstRow="0" w:lastRow="0" w:firstColumn="1" w:lastColumn="0" w:oddVBand="0" w:evenVBand="0" w:oddHBand="0" w:evenHBand="0" w:firstRowFirstColumn="0" w:firstRowLastColumn="0" w:lastRowFirstColumn="0" w:lastRowLastColumn="0"/>
            <w:tcW w:w="2335" w:type="dxa"/>
            <w:shd w:val="clear" w:color="auto" w:fill="auto"/>
          </w:tcPr>
          <w:p w14:paraId="4A4BC9EF" w14:textId="2D5BA27A" w:rsidR="00073A30" w:rsidRPr="001B0F87" w:rsidRDefault="00073A30" w:rsidP="00E12F8E">
            <w:pPr>
              <w:rPr>
                <w:color w:val="00A0B8" w:themeColor="accent1"/>
              </w:rPr>
            </w:pPr>
            <w:r w:rsidRPr="001B0F87">
              <w:rPr>
                <w:color w:val="00A0B8" w:themeColor="accent1"/>
              </w:rPr>
              <w:t>Transformers T5</w:t>
            </w:r>
          </w:p>
        </w:tc>
        <w:tc>
          <w:tcPr>
            <w:tcW w:w="3189" w:type="dxa"/>
            <w:shd w:val="clear" w:color="auto" w:fill="auto"/>
          </w:tcPr>
          <w:p w14:paraId="588EAAB8" w14:textId="43A67D8A" w:rsidR="00073A30" w:rsidRPr="001B0F87" w:rsidRDefault="00C82CD8"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sidRPr="001B0F87">
              <w:rPr>
                <w:color w:val="00A0B8" w:themeColor="accent1"/>
              </w:rPr>
              <w:t>0,</w:t>
            </w:r>
            <w:r w:rsidR="000576B1">
              <w:rPr>
                <w:color w:val="00A0B8" w:themeColor="accent1"/>
              </w:rPr>
              <w:t>712</w:t>
            </w:r>
          </w:p>
        </w:tc>
        <w:tc>
          <w:tcPr>
            <w:tcW w:w="3260" w:type="dxa"/>
            <w:shd w:val="clear" w:color="auto" w:fill="auto"/>
          </w:tcPr>
          <w:p w14:paraId="743826F6" w14:textId="35CC876F" w:rsidR="00073A30" w:rsidRPr="001B0F87" w:rsidRDefault="000576B1" w:rsidP="003B61DA">
            <w:pPr>
              <w:cnfStyle w:val="000000000000" w:firstRow="0" w:lastRow="0" w:firstColumn="0" w:lastColumn="0" w:oddVBand="0" w:evenVBand="0" w:oddHBand="0" w:evenHBand="0" w:firstRowFirstColumn="0" w:firstRowLastColumn="0" w:lastRowFirstColumn="0" w:lastRowLastColumn="0"/>
              <w:rPr>
                <w:color w:val="00A0B8" w:themeColor="accent1"/>
              </w:rPr>
            </w:pPr>
            <w:r>
              <w:rPr>
                <w:color w:val="00A0B8" w:themeColor="accent1"/>
              </w:rPr>
              <w:t>50</w:t>
            </w:r>
            <w:r w:rsidR="00C164ED" w:rsidRPr="001B0F87">
              <w:rPr>
                <w:color w:val="00A0B8" w:themeColor="accent1"/>
              </w:rPr>
              <w:t>%</w:t>
            </w:r>
          </w:p>
        </w:tc>
      </w:tr>
    </w:tbl>
    <w:p w14:paraId="1EA86A62" w14:textId="69085154" w:rsidR="003D2246" w:rsidRDefault="003D2246">
      <w:r>
        <w:t xml:space="preserve">Les résultats du </w:t>
      </w:r>
      <w:r w:rsidR="005F7BCA">
        <w:t>T</w:t>
      </w:r>
      <w:r>
        <w:t xml:space="preserve">ransformers sont bien </w:t>
      </w:r>
      <w:r w:rsidR="00962976">
        <w:t>au-dessus</w:t>
      </w:r>
      <w:r>
        <w:t xml:space="preserve"> de tous les autres.</w:t>
      </w:r>
    </w:p>
    <w:p w14:paraId="4F9E9D57" w14:textId="2DB26C84" w:rsidR="00896594" w:rsidRPr="00896594" w:rsidRDefault="00127423">
      <w:pPr>
        <w:rPr>
          <w:color w:val="FF0000"/>
        </w:rPr>
      </w:pPr>
      <w:r>
        <w:t xml:space="preserve">De plus avec les Transformers je n’ai pas </w:t>
      </w:r>
      <w:r w:rsidR="009975F4">
        <w:t>à me soucier du seuil retenu pour valider ou no</w:t>
      </w:r>
      <w:r w:rsidR="00F32D73">
        <w:t>n</w:t>
      </w:r>
      <w:r w:rsidR="009975F4">
        <w:t xml:space="preserve"> l</w:t>
      </w:r>
      <w:r w:rsidR="00F32D73">
        <w:t>’étiquette</w:t>
      </w:r>
      <w:r w:rsidR="006B016D">
        <w:t xml:space="preserve"> (Probabilité </w:t>
      </w:r>
      <w:r w:rsidR="00BF2C45">
        <w:t>de la prédiction de l’étiquette)</w:t>
      </w:r>
      <w:r w:rsidR="009975F4">
        <w:t xml:space="preserve">. Ce qui est </w:t>
      </w:r>
      <w:r w:rsidR="00F32D73">
        <w:t>encore un gain non négligeable.</w:t>
      </w:r>
    </w:p>
    <w:p w14:paraId="435C6F53" w14:textId="0398F981" w:rsidR="00C93835" w:rsidRDefault="00C93835">
      <w:r>
        <w:br w:type="page"/>
      </w:r>
    </w:p>
    <w:p w14:paraId="1741ADBA" w14:textId="1D54DA10" w:rsidR="009307D6" w:rsidRDefault="009307D6" w:rsidP="00B10B9A">
      <w:pPr>
        <w:pStyle w:val="Titre1"/>
        <w:numPr>
          <w:ilvl w:val="0"/>
          <w:numId w:val="26"/>
        </w:numPr>
      </w:pPr>
      <w:bookmarkStart w:id="21" w:name="_Toc101197791"/>
      <w:r>
        <w:lastRenderedPageBreak/>
        <w:t>Conclusion</w:t>
      </w:r>
      <w:bookmarkEnd w:id="21"/>
    </w:p>
    <w:p w14:paraId="20E30137" w14:textId="77777777" w:rsidR="008C3847" w:rsidRDefault="002C07FB" w:rsidP="00935A10">
      <w:r>
        <w:t xml:space="preserve">Ce projet m’a particulièrement plu car j’ai pu reprendre </w:t>
      </w:r>
      <w:r w:rsidR="001124E9">
        <w:t xml:space="preserve">une ancienne démarche pour évaluer une méthode plus moderne. Cela permet de comprendre rapidement </w:t>
      </w:r>
      <w:r w:rsidR="00C25493">
        <w:t xml:space="preserve">les progrès dans ce domaine et </w:t>
      </w:r>
      <w:r w:rsidR="00FE36FE">
        <w:t>l’enjeu pour un Datascientist de toujours être à l’écoute des solutions.</w:t>
      </w:r>
    </w:p>
    <w:p w14:paraId="25B283AE" w14:textId="77777777" w:rsidR="00912485" w:rsidRDefault="008C3847" w:rsidP="00935A10">
      <w:r>
        <w:t xml:space="preserve">Les résultats obtenus avec les Transformers </w:t>
      </w:r>
      <w:r w:rsidR="00990FC9">
        <w:t xml:space="preserve">ont été les plus performants et sont exceptionnels sur l’échantillon de </w:t>
      </w:r>
      <w:r w:rsidR="00AA7C3A">
        <w:t>5 enregistrements que j’ai sélectionnés.</w:t>
      </w:r>
      <w:r w:rsidR="00AA7C3A">
        <w:br/>
      </w:r>
    </w:p>
    <w:p w14:paraId="30FB6F8A" w14:textId="632EE46C" w:rsidR="00782534" w:rsidRDefault="005D0528" w:rsidP="00935A10">
      <w:r>
        <w:t xml:space="preserve">Permettre de traiter tous les sujets avec la même librairie est une vraie </w:t>
      </w:r>
      <w:r w:rsidR="00912485">
        <w:t>facilité</w:t>
      </w:r>
      <w:r w:rsidR="00070B54">
        <w:t>. Néanmoins la modernité de la librairie et sa complexité de mise en œuvre</w:t>
      </w:r>
      <w:r w:rsidR="000141CA">
        <w:t xml:space="preserve"> </w:t>
      </w:r>
      <w:r w:rsidR="009959EA">
        <w:t xml:space="preserve">ont été un vrai </w:t>
      </w:r>
      <w:r w:rsidR="0079682C">
        <w:t>défi</w:t>
      </w:r>
      <w:r w:rsidR="009959EA">
        <w:t xml:space="preserve">. </w:t>
      </w:r>
      <w:r w:rsidR="0079682C">
        <w:t>En effet il n’y avait pas beaucoup de ressources sur le sujet</w:t>
      </w:r>
      <w:r w:rsidR="00BA1DF6">
        <w:t>, et j’ai trouvé la documentation en ligne peu développée.</w:t>
      </w:r>
    </w:p>
    <w:p w14:paraId="5E676FF4" w14:textId="18DDA2E5" w:rsidR="00912485" w:rsidRDefault="00912485" w:rsidP="00935A10">
      <w:r>
        <w:t>Une fois appréhendée</w:t>
      </w:r>
      <w:r w:rsidR="008A6A16">
        <w:t>,</w:t>
      </w:r>
      <w:r>
        <w:t xml:space="preserve"> transposer </w:t>
      </w:r>
      <w:r w:rsidR="008A6A16">
        <w:t>à une autre problématique de traduction, par exemple, devrait s’avérer beaucoup plus simple.</w:t>
      </w:r>
    </w:p>
    <w:p w14:paraId="2D45A298" w14:textId="5DCB16AD" w:rsidR="00E81DA4" w:rsidRPr="00935A10" w:rsidRDefault="00E81DA4" w:rsidP="00935A10"/>
    <w:sectPr w:rsidR="00E81DA4" w:rsidRPr="00935A10" w:rsidSect="00D5222D">
      <w:footerReference w:type="default" r:id="rId27"/>
      <w:headerReference w:type="first" r:id="rId28"/>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74229" w14:textId="77777777" w:rsidR="00D318CF" w:rsidRDefault="00D318CF" w:rsidP="00C6554A">
      <w:pPr>
        <w:spacing w:before="0" w:after="0" w:line="240" w:lineRule="auto"/>
      </w:pPr>
      <w:r>
        <w:separator/>
      </w:r>
    </w:p>
  </w:endnote>
  <w:endnote w:type="continuationSeparator" w:id="0">
    <w:p w14:paraId="45BFE00E" w14:textId="77777777" w:rsidR="00D318CF" w:rsidRDefault="00D318C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1004B" w14:textId="2679FDC4" w:rsidR="002163EE" w:rsidRDefault="00D318CF" w:rsidP="00F65331">
    <w:pPr>
      <w:pStyle w:val="Pieddepage"/>
      <w:jc w:val="center"/>
      <w:rPr>
        <w:lang w:bidi="fr-FR"/>
      </w:rPr>
    </w:pPr>
    <w:sdt>
      <w:sdtPr>
        <w:rPr>
          <w:lang w:bidi="fr-FR"/>
        </w:rPr>
        <w:alias w:val="Auteur "/>
        <w:tag w:val=""/>
        <w:id w:val="699511568"/>
        <w:placeholder>
          <w:docPart w:val="09E0E90EFF374F548596FD77966DB9F9"/>
        </w:placeholder>
        <w:dataBinding w:prefixMappings="xmlns:ns0='http://purl.org/dc/elements/1.1/' xmlns:ns1='http://schemas.openxmlformats.org/package/2006/metadata/core-properties' " w:xpath="/ns1:coreProperties[1]/ns0:creator[1]" w:storeItemID="{6C3C8BC8-F283-45AE-878A-BAB7291924A1}"/>
        <w:text/>
      </w:sdtPr>
      <w:sdtEndPr/>
      <w:sdtContent>
        <w:r w:rsidR="00A32DE3">
          <w:rPr>
            <w:lang w:bidi="fr-FR"/>
          </w:rPr>
          <w:t>Jerome Walroff</w:t>
        </w:r>
      </w:sdtContent>
    </w:sdt>
    <w:r w:rsidR="00A32DE3">
      <w:rPr>
        <w:lang w:bidi="fr-FR"/>
      </w:rPr>
      <w:tab/>
    </w:r>
    <w:r w:rsidR="00A32DE3">
      <w:rPr>
        <w:lang w:bidi="fr-FR"/>
      </w:rPr>
      <w:tab/>
    </w:r>
    <w:r w:rsidR="001E6DCF">
      <w:rPr>
        <w:lang w:bidi="fr-FR"/>
      </w:rPr>
      <w:tab/>
    </w:r>
    <w:r w:rsidR="00812487">
      <w:rPr>
        <w:lang w:bidi="fr-FR"/>
      </w:rPr>
      <w:fldChar w:fldCharType="begin"/>
    </w:r>
    <w:r w:rsidR="00812487">
      <w:rPr>
        <w:lang w:bidi="fr-FR"/>
      </w:rPr>
      <w:instrText xml:space="preserve"> FILENAME \* MERGEFORMAT </w:instrText>
    </w:r>
    <w:r w:rsidR="00812487">
      <w:rPr>
        <w:lang w:bidi="fr-FR"/>
      </w:rPr>
      <w:fldChar w:fldCharType="separate"/>
    </w:r>
    <w:r w:rsidR="00031D41">
      <w:rPr>
        <w:noProof/>
        <w:lang w:bidi="fr-FR"/>
      </w:rPr>
      <w:t>P8_Rapport.docx</w:t>
    </w:r>
    <w:r w:rsidR="00812487">
      <w:rPr>
        <w:lang w:bidi="fr-FR"/>
      </w:rPr>
      <w:fldChar w:fldCharType="end"/>
    </w:r>
    <w:r w:rsidR="00111677">
      <w:rPr>
        <w:lang w:bidi="fr-FR"/>
      </w:rPr>
      <w:tab/>
    </w:r>
    <w:r w:rsidR="00F65331">
      <w:rPr>
        <w:lang w:bidi="fr-FR"/>
      </w:rPr>
      <w:tab/>
    </w:r>
    <w:r w:rsidR="00F65331">
      <w:rPr>
        <w:lang w:bidi="fr-FR"/>
      </w:rPr>
      <w:tab/>
    </w:r>
    <w:r w:rsidR="00ED7C44">
      <w:rPr>
        <w:lang w:bidi="fr-FR"/>
      </w:rPr>
      <w:t>Page </w:t>
    </w:r>
    <w:r w:rsidR="00ED7C44">
      <w:rPr>
        <w:lang w:bidi="fr-FR"/>
      </w:rPr>
      <w:fldChar w:fldCharType="begin"/>
    </w:r>
    <w:r w:rsidR="00ED7C44">
      <w:rPr>
        <w:lang w:bidi="fr-FR"/>
      </w:rPr>
      <w:instrText xml:space="preserve"> PAGE  \* Arabic  \* MERGEFORMAT </w:instrText>
    </w:r>
    <w:r w:rsidR="00ED7C44">
      <w:rPr>
        <w:lang w:bidi="fr-FR"/>
      </w:rPr>
      <w:fldChar w:fldCharType="separate"/>
    </w:r>
    <w:r w:rsidR="0089714F">
      <w:rPr>
        <w:noProof/>
        <w:lang w:bidi="fr-FR"/>
      </w:rPr>
      <w:t>1</w:t>
    </w:r>
    <w:r w:rsidR="00ED7C44">
      <w:rPr>
        <w:lang w:bidi="fr-FR"/>
      </w:rPr>
      <w:fldChar w:fldCharType="end"/>
    </w:r>
    <w:r w:rsidR="00111677">
      <w:rPr>
        <w:lang w:bidi="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E6A64" w14:textId="77777777" w:rsidR="00D318CF" w:rsidRDefault="00D318CF" w:rsidP="00C6554A">
      <w:pPr>
        <w:spacing w:before="0" w:after="0" w:line="240" w:lineRule="auto"/>
      </w:pPr>
      <w:r>
        <w:separator/>
      </w:r>
    </w:p>
  </w:footnote>
  <w:footnote w:type="continuationSeparator" w:id="0">
    <w:p w14:paraId="163CFCF0" w14:textId="77777777" w:rsidR="00D318CF" w:rsidRDefault="00D318CF"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BA412" w14:textId="46E5CFA7" w:rsidR="00DE3369" w:rsidRDefault="00DE3369">
    <w:pPr>
      <w:pStyle w:val="En-tte"/>
    </w:pPr>
    <w:r>
      <w:rPr>
        <w:noProof/>
      </w:rPr>
      <w:drawing>
        <wp:inline distT="0" distB="0" distL="0" distR="0" wp14:anchorId="795C2410" wp14:editId="5EE07751">
          <wp:extent cx="2238375" cy="4381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38375"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FF144C"/>
    <w:multiLevelType w:val="hybridMultilevel"/>
    <w:tmpl w:val="AD3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82945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9D4E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A50EA8"/>
    <w:multiLevelType w:val="multilevel"/>
    <w:tmpl w:val="0B3E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325777"/>
    <w:multiLevelType w:val="hybridMultilevel"/>
    <w:tmpl w:val="7BCCC0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81101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30B27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524BE6"/>
    <w:multiLevelType w:val="hybridMultilevel"/>
    <w:tmpl w:val="794CF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4D7909"/>
    <w:multiLevelType w:val="hybridMultilevel"/>
    <w:tmpl w:val="344CA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D83E99"/>
    <w:multiLevelType w:val="hybridMultilevel"/>
    <w:tmpl w:val="556C6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9982E7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270DA0"/>
    <w:multiLevelType w:val="hybridMultilevel"/>
    <w:tmpl w:val="D7C07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2C4F79"/>
    <w:multiLevelType w:val="hybridMultilevel"/>
    <w:tmpl w:val="FDE4D4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946A32"/>
    <w:multiLevelType w:val="multilevel"/>
    <w:tmpl w:val="43663124"/>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8440974"/>
    <w:multiLevelType w:val="hybridMultilevel"/>
    <w:tmpl w:val="D496F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B280BCF"/>
    <w:multiLevelType w:val="hybridMultilevel"/>
    <w:tmpl w:val="60446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D284753"/>
    <w:multiLevelType w:val="hybridMultilevel"/>
    <w:tmpl w:val="0388CC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AA7EBC"/>
    <w:multiLevelType w:val="hybridMultilevel"/>
    <w:tmpl w:val="B0181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3716ED6"/>
    <w:multiLevelType w:val="hybridMultilevel"/>
    <w:tmpl w:val="C1EE4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C96F0D"/>
    <w:multiLevelType w:val="hybridMultilevel"/>
    <w:tmpl w:val="47CCE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D723F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1C55BC5"/>
    <w:multiLevelType w:val="hybridMultilevel"/>
    <w:tmpl w:val="D876B3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01013B"/>
    <w:multiLevelType w:val="hybridMultilevel"/>
    <w:tmpl w:val="B4C6B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68219764">
    <w:abstractNumId w:val="9"/>
  </w:num>
  <w:num w:numId="2" w16cid:durableId="1447575852">
    <w:abstractNumId w:val="8"/>
  </w:num>
  <w:num w:numId="3" w16cid:durableId="383065581">
    <w:abstractNumId w:val="8"/>
  </w:num>
  <w:num w:numId="4" w16cid:durableId="1215316285">
    <w:abstractNumId w:val="9"/>
  </w:num>
  <w:num w:numId="5" w16cid:durableId="768696842">
    <w:abstractNumId w:val="26"/>
  </w:num>
  <w:num w:numId="6" w16cid:durableId="2028746522">
    <w:abstractNumId w:val="10"/>
  </w:num>
  <w:num w:numId="7" w16cid:durableId="435715113">
    <w:abstractNumId w:val="14"/>
  </w:num>
  <w:num w:numId="8" w16cid:durableId="1903716465">
    <w:abstractNumId w:val="7"/>
  </w:num>
  <w:num w:numId="9" w16cid:durableId="662514303">
    <w:abstractNumId w:val="6"/>
  </w:num>
  <w:num w:numId="10" w16cid:durableId="449013181">
    <w:abstractNumId w:val="5"/>
  </w:num>
  <w:num w:numId="11" w16cid:durableId="839851522">
    <w:abstractNumId w:val="4"/>
  </w:num>
  <w:num w:numId="12" w16cid:durableId="1169557954">
    <w:abstractNumId w:val="3"/>
  </w:num>
  <w:num w:numId="13" w16cid:durableId="1973822649">
    <w:abstractNumId w:val="2"/>
  </w:num>
  <w:num w:numId="14" w16cid:durableId="1498379722">
    <w:abstractNumId w:val="1"/>
  </w:num>
  <w:num w:numId="15" w16cid:durableId="165051315">
    <w:abstractNumId w:val="0"/>
  </w:num>
  <w:num w:numId="16" w16cid:durableId="1953629605">
    <w:abstractNumId w:val="34"/>
  </w:num>
  <w:num w:numId="17" w16cid:durableId="1021008753">
    <w:abstractNumId w:val="13"/>
  </w:num>
  <w:num w:numId="18" w16cid:durableId="1539314214">
    <w:abstractNumId w:val="11"/>
  </w:num>
  <w:num w:numId="19" w16cid:durableId="105317557">
    <w:abstractNumId w:val="33"/>
  </w:num>
  <w:num w:numId="20" w16cid:durableId="1646544808">
    <w:abstractNumId w:val="35"/>
  </w:num>
  <w:num w:numId="21" w16cid:durableId="753353325">
    <w:abstractNumId w:val="24"/>
  </w:num>
  <w:num w:numId="22" w16cid:durableId="979844412">
    <w:abstractNumId w:val="15"/>
  </w:num>
  <w:num w:numId="23" w16cid:durableId="835266905">
    <w:abstractNumId w:val="22"/>
  </w:num>
  <w:num w:numId="24" w16cid:durableId="25103976">
    <w:abstractNumId w:val="29"/>
  </w:num>
  <w:num w:numId="25" w16cid:durableId="631794325">
    <w:abstractNumId w:val="19"/>
  </w:num>
  <w:num w:numId="26" w16cid:durableId="43216613">
    <w:abstractNumId w:val="25"/>
  </w:num>
  <w:num w:numId="27" w16cid:durableId="2071687537">
    <w:abstractNumId w:val="27"/>
  </w:num>
  <w:num w:numId="28" w16cid:durableId="969898987">
    <w:abstractNumId w:val="20"/>
  </w:num>
  <w:num w:numId="29" w16cid:durableId="124743024">
    <w:abstractNumId w:val="16"/>
  </w:num>
  <w:num w:numId="30" w16cid:durableId="1819566865">
    <w:abstractNumId w:val="28"/>
  </w:num>
  <w:num w:numId="31" w16cid:durableId="594242935">
    <w:abstractNumId w:val="21"/>
  </w:num>
  <w:num w:numId="32" w16cid:durableId="1519545746">
    <w:abstractNumId w:val="32"/>
  </w:num>
  <w:num w:numId="33" w16cid:durableId="708338190">
    <w:abstractNumId w:val="30"/>
  </w:num>
  <w:num w:numId="34" w16cid:durableId="2079284710">
    <w:abstractNumId w:val="17"/>
  </w:num>
  <w:num w:numId="35" w16cid:durableId="1375887123">
    <w:abstractNumId w:val="18"/>
  </w:num>
  <w:num w:numId="36" w16cid:durableId="303119283">
    <w:abstractNumId w:val="12"/>
  </w:num>
  <w:num w:numId="37" w16cid:durableId="1070153596">
    <w:abstractNumId w:val="23"/>
  </w:num>
  <w:num w:numId="38" w16cid:durableId="262206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369"/>
    <w:rsid w:val="0000067F"/>
    <w:rsid w:val="0000519C"/>
    <w:rsid w:val="0000576A"/>
    <w:rsid w:val="00005C75"/>
    <w:rsid w:val="00005D71"/>
    <w:rsid w:val="00006828"/>
    <w:rsid w:val="000141CA"/>
    <w:rsid w:val="0001669A"/>
    <w:rsid w:val="000232A9"/>
    <w:rsid w:val="00024A7E"/>
    <w:rsid w:val="00031D41"/>
    <w:rsid w:val="00040A80"/>
    <w:rsid w:val="00042FDF"/>
    <w:rsid w:val="0004316A"/>
    <w:rsid w:val="0004567B"/>
    <w:rsid w:val="000458F6"/>
    <w:rsid w:val="0005225C"/>
    <w:rsid w:val="00054FC5"/>
    <w:rsid w:val="000576B1"/>
    <w:rsid w:val="00066935"/>
    <w:rsid w:val="00066A9B"/>
    <w:rsid w:val="00066E38"/>
    <w:rsid w:val="00070B54"/>
    <w:rsid w:val="000735E2"/>
    <w:rsid w:val="00073A30"/>
    <w:rsid w:val="00083FDB"/>
    <w:rsid w:val="0008624D"/>
    <w:rsid w:val="00086BA7"/>
    <w:rsid w:val="00087A62"/>
    <w:rsid w:val="00090C52"/>
    <w:rsid w:val="0009213C"/>
    <w:rsid w:val="000A5302"/>
    <w:rsid w:val="000A5CBE"/>
    <w:rsid w:val="000C6727"/>
    <w:rsid w:val="000C7336"/>
    <w:rsid w:val="000C7E53"/>
    <w:rsid w:val="000D23D2"/>
    <w:rsid w:val="000D3644"/>
    <w:rsid w:val="000D3DDA"/>
    <w:rsid w:val="000E1C2C"/>
    <w:rsid w:val="000E488A"/>
    <w:rsid w:val="000E562E"/>
    <w:rsid w:val="000E5E54"/>
    <w:rsid w:val="000E6360"/>
    <w:rsid w:val="000F1B32"/>
    <w:rsid w:val="000F2B5E"/>
    <w:rsid w:val="000F3328"/>
    <w:rsid w:val="000F550E"/>
    <w:rsid w:val="000F705E"/>
    <w:rsid w:val="000F7F25"/>
    <w:rsid w:val="001066F9"/>
    <w:rsid w:val="00111162"/>
    <w:rsid w:val="00111677"/>
    <w:rsid w:val="001124E9"/>
    <w:rsid w:val="00113B84"/>
    <w:rsid w:val="00113C22"/>
    <w:rsid w:val="00127423"/>
    <w:rsid w:val="0013357E"/>
    <w:rsid w:val="0014102D"/>
    <w:rsid w:val="001438D0"/>
    <w:rsid w:val="00147518"/>
    <w:rsid w:val="0014793E"/>
    <w:rsid w:val="001515AD"/>
    <w:rsid w:val="0015171F"/>
    <w:rsid w:val="00152AB9"/>
    <w:rsid w:val="00153BFD"/>
    <w:rsid w:val="00153C8A"/>
    <w:rsid w:val="00154070"/>
    <w:rsid w:val="00156661"/>
    <w:rsid w:val="00157750"/>
    <w:rsid w:val="00172469"/>
    <w:rsid w:val="00174E56"/>
    <w:rsid w:val="00180F8D"/>
    <w:rsid w:val="001819D5"/>
    <w:rsid w:val="00182382"/>
    <w:rsid w:val="0018258A"/>
    <w:rsid w:val="00183975"/>
    <w:rsid w:val="00190494"/>
    <w:rsid w:val="001950A1"/>
    <w:rsid w:val="00197236"/>
    <w:rsid w:val="001A0C4D"/>
    <w:rsid w:val="001A168F"/>
    <w:rsid w:val="001A26FC"/>
    <w:rsid w:val="001A5B55"/>
    <w:rsid w:val="001B0F87"/>
    <w:rsid w:val="001B7E30"/>
    <w:rsid w:val="001C0A93"/>
    <w:rsid w:val="001C51CC"/>
    <w:rsid w:val="001C586F"/>
    <w:rsid w:val="001E36D2"/>
    <w:rsid w:val="001E63CB"/>
    <w:rsid w:val="001E6DCF"/>
    <w:rsid w:val="001F1A38"/>
    <w:rsid w:val="001F2FE5"/>
    <w:rsid w:val="001F72D2"/>
    <w:rsid w:val="001F74A1"/>
    <w:rsid w:val="00200987"/>
    <w:rsid w:val="00201B36"/>
    <w:rsid w:val="00204671"/>
    <w:rsid w:val="002046E3"/>
    <w:rsid w:val="00205376"/>
    <w:rsid w:val="00207313"/>
    <w:rsid w:val="002114E5"/>
    <w:rsid w:val="00211FA8"/>
    <w:rsid w:val="002127F5"/>
    <w:rsid w:val="00215B9F"/>
    <w:rsid w:val="002165AD"/>
    <w:rsid w:val="00220810"/>
    <w:rsid w:val="00221C5B"/>
    <w:rsid w:val="00233D47"/>
    <w:rsid w:val="00237AA4"/>
    <w:rsid w:val="002406D3"/>
    <w:rsid w:val="00241C61"/>
    <w:rsid w:val="0024447E"/>
    <w:rsid w:val="002455D6"/>
    <w:rsid w:val="00247126"/>
    <w:rsid w:val="0025081E"/>
    <w:rsid w:val="00252C0F"/>
    <w:rsid w:val="00254AEF"/>
    <w:rsid w:val="002552CE"/>
    <w:rsid w:val="002554CD"/>
    <w:rsid w:val="002640C7"/>
    <w:rsid w:val="00265B5A"/>
    <w:rsid w:val="002665F3"/>
    <w:rsid w:val="00276198"/>
    <w:rsid w:val="0028079C"/>
    <w:rsid w:val="0028086C"/>
    <w:rsid w:val="002819D0"/>
    <w:rsid w:val="00284089"/>
    <w:rsid w:val="0028539E"/>
    <w:rsid w:val="00285A93"/>
    <w:rsid w:val="002874D8"/>
    <w:rsid w:val="00293B83"/>
    <w:rsid w:val="00295B17"/>
    <w:rsid w:val="002A5692"/>
    <w:rsid w:val="002B12F7"/>
    <w:rsid w:val="002B4294"/>
    <w:rsid w:val="002C07FB"/>
    <w:rsid w:val="002C1DC0"/>
    <w:rsid w:val="002C2C83"/>
    <w:rsid w:val="002C56A6"/>
    <w:rsid w:val="002D2B56"/>
    <w:rsid w:val="002D454D"/>
    <w:rsid w:val="002D4ACE"/>
    <w:rsid w:val="002E0344"/>
    <w:rsid w:val="002E37E1"/>
    <w:rsid w:val="002E4516"/>
    <w:rsid w:val="002E5DB3"/>
    <w:rsid w:val="002F39D2"/>
    <w:rsid w:val="002F5BF3"/>
    <w:rsid w:val="002F5D2A"/>
    <w:rsid w:val="002F7EFE"/>
    <w:rsid w:val="003028AF"/>
    <w:rsid w:val="00310617"/>
    <w:rsid w:val="003150E6"/>
    <w:rsid w:val="003158C7"/>
    <w:rsid w:val="00316773"/>
    <w:rsid w:val="00320E39"/>
    <w:rsid w:val="0032103A"/>
    <w:rsid w:val="00333D0D"/>
    <w:rsid w:val="003347AE"/>
    <w:rsid w:val="00336141"/>
    <w:rsid w:val="00337D25"/>
    <w:rsid w:val="00340305"/>
    <w:rsid w:val="0034680B"/>
    <w:rsid w:val="00352899"/>
    <w:rsid w:val="00354A2B"/>
    <w:rsid w:val="0035541E"/>
    <w:rsid w:val="0035667B"/>
    <w:rsid w:val="00363578"/>
    <w:rsid w:val="00363F4A"/>
    <w:rsid w:val="00370FA1"/>
    <w:rsid w:val="00375CEC"/>
    <w:rsid w:val="00376E12"/>
    <w:rsid w:val="00376F93"/>
    <w:rsid w:val="00377409"/>
    <w:rsid w:val="00380D8C"/>
    <w:rsid w:val="00382357"/>
    <w:rsid w:val="00390E4F"/>
    <w:rsid w:val="003919F8"/>
    <w:rsid w:val="003956AE"/>
    <w:rsid w:val="0039698B"/>
    <w:rsid w:val="003A0455"/>
    <w:rsid w:val="003A0968"/>
    <w:rsid w:val="003A0F6C"/>
    <w:rsid w:val="003A1E82"/>
    <w:rsid w:val="003A5492"/>
    <w:rsid w:val="003B01BB"/>
    <w:rsid w:val="003B16EE"/>
    <w:rsid w:val="003B61DA"/>
    <w:rsid w:val="003B76AB"/>
    <w:rsid w:val="003B7D41"/>
    <w:rsid w:val="003C522F"/>
    <w:rsid w:val="003C5EC2"/>
    <w:rsid w:val="003C7F11"/>
    <w:rsid w:val="003D04BB"/>
    <w:rsid w:val="003D06DF"/>
    <w:rsid w:val="003D1A13"/>
    <w:rsid w:val="003D2246"/>
    <w:rsid w:val="003E0F60"/>
    <w:rsid w:val="003E5270"/>
    <w:rsid w:val="003E5829"/>
    <w:rsid w:val="003E5B5E"/>
    <w:rsid w:val="003F0482"/>
    <w:rsid w:val="003F0ACD"/>
    <w:rsid w:val="003F284C"/>
    <w:rsid w:val="003F6CA8"/>
    <w:rsid w:val="003F7372"/>
    <w:rsid w:val="003F77D0"/>
    <w:rsid w:val="0040189C"/>
    <w:rsid w:val="00404DC3"/>
    <w:rsid w:val="00407158"/>
    <w:rsid w:val="004149D7"/>
    <w:rsid w:val="00417FC4"/>
    <w:rsid w:val="00424A45"/>
    <w:rsid w:val="004271F8"/>
    <w:rsid w:val="0043022E"/>
    <w:rsid w:val="004326BB"/>
    <w:rsid w:val="00433B7B"/>
    <w:rsid w:val="00436C51"/>
    <w:rsid w:val="00441A7E"/>
    <w:rsid w:val="0044368C"/>
    <w:rsid w:val="00444C15"/>
    <w:rsid w:val="00446ABB"/>
    <w:rsid w:val="0044724F"/>
    <w:rsid w:val="00447E2A"/>
    <w:rsid w:val="004545ED"/>
    <w:rsid w:val="0046179B"/>
    <w:rsid w:val="00461ED0"/>
    <w:rsid w:val="00462894"/>
    <w:rsid w:val="00462A35"/>
    <w:rsid w:val="004662DB"/>
    <w:rsid w:val="00473080"/>
    <w:rsid w:val="00474DC3"/>
    <w:rsid w:val="00480B96"/>
    <w:rsid w:val="004812EC"/>
    <w:rsid w:val="00486404"/>
    <w:rsid w:val="00490BA3"/>
    <w:rsid w:val="004A05D9"/>
    <w:rsid w:val="004A2372"/>
    <w:rsid w:val="004A772E"/>
    <w:rsid w:val="004B2813"/>
    <w:rsid w:val="004C049F"/>
    <w:rsid w:val="004C485A"/>
    <w:rsid w:val="004C5730"/>
    <w:rsid w:val="004C5D6C"/>
    <w:rsid w:val="004E3978"/>
    <w:rsid w:val="004F04B8"/>
    <w:rsid w:val="004F27F8"/>
    <w:rsid w:val="004F31E3"/>
    <w:rsid w:val="004F4C96"/>
    <w:rsid w:val="004F6532"/>
    <w:rsid w:val="004F6AEF"/>
    <w:rsid w:val="005000E2"/>
    <w:rsid w:val="00510579"/>
    <w:rsid w:val="005259C5"/>
    <w:rsid w:val="005307F7"/>
    <w:rsid w:val="00531885"/>
    <w:rsid w:val="005318E7"/>
    <w:rsid w:val="00536FAA"/>
    <w:rsid w:val="0053782F"/>
    <w:rsid w:val="0054249A"/>
    <w:rsid w:val="0054388D"/>
    <w:rsid w:val="00546DB6"/>
    <w:rsid w:val="00547A61"/>
    <w:rsid w:val="005517AB"/>
    <w:rsid w:val="005538CE"/>
    <w:rsid w:val="00553D82"/>
    <w:rsid w:val="00556D91"/>
    <w:rsid w:val="00560C98"/>
    <w:rsid w:val="005765E5"/>
    <w:rsid w:val="005812FA"/>
    <w:rsid w:val="00581F29"/>
    <w:rsid w:val="005859CD"/>
    <w:rsid w:val="00587AFA"/>
    <w:rsid w:val="00590AFC"/>
    <w:rsid w:val="00592E98"/>
    <w:rsid w:val="005A0850"/>
    <w:rsid w:val="005A4670"/>
    <w:rsid w:val="005B1030"/>
    <w:rsid w:val="005B54D9"/>
    <w:rsid w:val="005C7343"/>
    <w:rsid w:val="005C7D5F"/>
    <w:rsid w:val="005D0528"/>
    <w:rsid w:val="005D0BC2"/>
    <w:rsid w:val="005D459D"/>
    <w:rsid w:val="005E38B3"/>
    <w:rsid w:val="005E5867"/>
    <w:rsid w:val="005F1426"/>
    <w:rsid w:val="005F2330"/>
    <w:rsid w:val="005F2F4D"/>
    <w:rsid w:val="005F7BCA"/>
    <w:rsid w:val="005F7D93"/>
    <w:rsid w:val="006004DF"/>
    <w:rsid w:val="0060436B"/>
    <w:rsid w:val="006067AB"/>
    <w:rsid w:val="00613319"/>
    <w:rsid w:val="00615543"/>
    <w:rsid w:val="00615B5B"/>
    <w:rsid w:val="00621D7D"/>
    <w:rsid w:val="00623977"/>
    <w:rsid w:val="00624696"/>
    <w:rsid w:val="006246FD"/>
    <w:rsid w:val="006256D9"/>
    <w:rsid w:val="00632F0D"/>
    <w:rsid w:val="00633FDA"/>
    <w:rsid w:val="00634810"/>
    <w:rsid w:val="006535AD"/>
    <w:rsid w:val="00661366"/>
    <w:rsid w:val="00662EF3"/>
    <w:rsid w:val="00663AE1"/>
    <w:rsid w:val="006677CF"/>
    <w:rsid w:val="00673D20"/>
    <w:rsid w:val="006768D5"/>
    <w:rsid w:val="00676D79"/>
    <w:rsid w:val="00680487"/>
    <w:rsid w:val="006817B5"/>
    <w:rsid w:val="006820CC"/>
    <w:rsid w:val="00684B1C"/>
    <w:rsid w:val="006917FD"/>
    <w:rsid w:val="006930B2"/>
    <w:rsid w:val="006950B7"/>
    <w:rsid w:val="00695A79"/>
    <w:rsid w:val="006A093E"/>
    <w:rsid w:val="006A3CE7"/>
    <w:rsid w:val="006A4AB3"/>
    <w:rsid w:val="006A609B"/>
    <w:rsid w:val="006B016D"/>
    <w:rsid w:val="006B077B"/>
    <w:rsid w:val="006B49AA"/>
    <w:rsid w:val="006B5645"/>
    <w:rsid w:val="006C4777"/>
    <w:rsid w:val="006D35F3"/>
    <w:rsid w:val="006D4ECE"/>
    <w:rsid w:val="006E26E8"/>
    <w:rsid w:val="006F42AA"/>
    <w:rsid w:val="006F5254"/>
    <w:rsid w:val="006F7ED5"/>
    <w:rsid w:val="007120DB"/>
    <w:rsid w:val="00713076"/>
    <w:rsid w:val="007212E1"/>
    <w:rsid w:val="00721938"/>
    <w:rsid w:val="00723F12"/>
    <w:rsid w:val="007246FC"/>
    <w:rsid w:val="007301A0"/>
    <w:rsid w:val="0073060A"/>
    <w:rsid w:val="00731236"/>
    <w:rsid w:val="007314C5"/>
    <w:rsid w:val="00732041"/>
    <w:rsid w:val="00734060"/>
    <w:rsid w:val="00735476"/>
    <w:rsid w:val="00736A5E"/>
    <w:rsid w:val="007400C2"/>
    <w:rsid w:val="00742E80"/>
    <w:rsid w:val="0074489D"/>
    <w:rsid w:val="00744966"/>
    <w:rsid w:val="0074632F"/>
    <w:rsid w:val="00747378"/>
    <w:rsid w:val="007477C6"/>
    <w:rsid w:val="007506D5"/>
    <w:rsid w:val="0075671F"/>
    <w:rsid w:val="00756B4E"/>
    <w:rsid w:val="00760BC8"/>
    <w:rsid w:val="00760D18"/>
    <w:rsid w:val="0076762B"/>
    <w:rsid w:val="007744FB"/>
    <w:rsid w:val="00777E1A"/>
    <w:rsid w:val="00782534"/>
    <w:rsid w:val="00782991"/>
    <w:rsid w:val="00790F63"/>
    <w:rsid w:val="0079682C"/>
    <w:rsid w:val="00797AA5"/>
    <w:rsid w:val="007A37C1"/>
    <w:rsid w:val="007A68A1"/>
    <w:rsid w:val="007A704C"/>
    <w:rsid w:val="007B3091"/>
    <w:rsid w:val="007B3D24"/>
    <w:rsid w:val="007B64EB"/>
    <w:rsid w:val="007C38FA"/>
    <w:rsid w:val="007C41BB"/>
    <w:rsid w:val="007C6752"/>
    <w:rsid w:val="007E329E"/>
    <w:rsid w:val="007E6611"/>
    <w:rsid w:val="007F0322"/>
    <w:rsid w:val="007F09E7"/>
    <w:rsid w:val="007F287D"/>
    <w:rsid w:val="007F7C12"/>
    <w:rsid w:val="007F7EE3"/>
    <w:rsid w:val="00800B87"/>
    <w:rsid w:val="00800D33"/>
    <w:rsid w:val="00801D7F"/>
    <w:rsid w:val="008030F2"/>
    <w:rsid w:val="00806A31"/>
    <w:rsid w:val="008071AD"/>
    <w:rsid w:val="008111FE"/>
    <w:rsid w:val="008119DA"/>
    <w:rsid w:val="00812487"/>
    <w:rsid w:val="0081796D"/>
    <w:rsid w:val="0082481E"/>
    <w:rsid w:val="00826360"/>
    <w:rsid w:val="008273D3"/>
    <w:rsid w:val="00827F98"/>
    <w:rsid w:val="00831C45"/>
    <w:rsid w:val="008347E5"/>
    <w:rsid w:val="0083688E"/>
    <w:rsid w:val="00837012"/>
    <w:rsid w:val="00837E92"/>
    <w:rsid w:val="008422D5"/>
    <w:rsid w:val="00861BB1"/>
    <w:rsid w:val="00866C95"/>
    <w:rsid w:val="0087488C"/>
    <w:rsid w:val="00874F85"/>
    <w:rsid w:val="00886DCE"/>
    <w:rsid w:val="008909A6"/>
    <w:rsid w:val="008917B7"/>
    <w:rsid w:val="0089448B"/>
    <w:rsid w:val="00896594"/>
    <w:rsid w:val="0089714F"/>
    <w:rsid w:val="008A0346"/>
    <w:rsid w:val="008A034D"/>
    <w:rsid w:val="008A32EF"/>
    <w:rsid w:val="008A6A16"/>
    <w:rsid w:val="008B5FDD"/>
    <w:rsid w:val="008B60E5"/>
    <w:rsid w:val="008B7DD3"/>
    <w:rsid w:val="008C3847"/>
    <w:rsid w:val="008C3FF7"/>
    <w:rsid w:val="008C4685"/>
    <w:rsid w:val="008C53D5"/>
    <w:rsid w:val="008C6340"/>
    <w:rsid w:val="008D2EDC"/>
    <w:rsid w:val="008E4A90"/>
    <w:rsid w:val="008E61BC"/>
    <w:rsid w:val="008F11E4"/>
    <w:rsid w:val="008F47F5"/>
    <w:rsid w:val="00900472"/>
    <w:rsid w:val="00903C0D"/>
    <w:rsid w:val="009043A5"/>
    <w:rsid w:val="00906044"/>
    <w:rsid w:val="00912485"/>
    <w:rsid w:val="00925AAD"/>
    <w:rsid w:val="0092709C"/>
    <w:rsid w:val="009278FD"/>
    <w:rsid w:val="009307D6"/>
    <w:rsid w:val="009343BC"/>
    <w:rsid w:val="00935A10"/>
    <w:rsid w:val="0093678F"/>
    <w:rsid w:val="00937A77"/>
    <w:rsid w:val="00941D07"/>
    <w:rsid w:val="00945528"/>
    <w:rsid w:val="00950324"/>
    <w:rsid w:val="009505A5"/>
    <w:rsid w:val="009527C4"/>
    <w:rsid w:val="00962976"/>
    <w:rsid w:val="009639FB"/>
    <w:rsid w:val="0096527A"/>
    <w:rsid w:val="00972BA4"/>
    <w:rsid w:val="0097490A"/>
    <w:rsid w:val="00980A35"/>
    <w:rsid w:val="00984917"/>
    <w:rsid w:val="00986BE4"/>
    <w:rsid w:val="00986DE9"/>
    <w:rsid w:val="00987E85"/>
    <w:rsid w:val="00990FC9"/>
    <w:rsid w:val="0099142E"/>
    <w:rsid w:val="009959EA"/>
    <w:rsid w:val="00996602"/>
    <w:rsid w:val="009975F4"/>
    <w:rsid w:val="009A1DF2"/>
    <w:rsid w:val="009A2D2D"/>
    <w:rsid w:val="009A4CF2"/>
    <w:rsid w:val="009A6A93"/>
    <w:rsid w:val="009B5580"/>
    <w:rsid w:val="009B6956"/>
    <w:rsid w:val="009C0D97"/>
    <w:rsid w:val="009C2AF7"/>
    <w:rsid w:val="009C3D79"/>
    <w:rsid w:val="009D2BB7"/>
    <w:rsid w:val="009D58CD"/>
    <w:rsid w:val="009E1984"/>
    <w:rsid w:val="009E487E"/>
    <w:rsid w:val="009E519B"/>
    <w:rsid w:val="009E5E71"/>
    <w:rsid w:val="009F1327"/>
    <w:rsid w:val="009F2EFC"/>
    <w:rsid w:val="00A26B54"/>
    <w:rsid w:val="00A30793"/>
    <w:rsid w:val="00A31070"/>
    <w:rsid w:val="00A31622"/>
    <w:rsid w:val="00A32DE3"/>
    <w:rsid w:val="00A3438C"/>
    <w:rsid w:val="00A34AD4"/>
    <w:rsid w:val="00A35033"/>
    <w:rsid w:val="00A40C23"/>
    <w:rsid w:val="00A43818"/>
    <w:rsid w:val="00A453E2"/>
    <w:rsid w:val="00A5028F"/>
    <w:rsid w:val="00A514CE"/>
    <w:rsid w:val="00A524FE"/>
    <w:rsid w:val="00A60669"/>
    <w:rsid w:val="00A62F46"/>
    <w:rsid w:val="00A67503"/>
    <w:rsid w:val="00A679B0"/>
    <w:rsid w:val="00A73DAD"/>
    <w:rsid w:val="00A75F8C"/>
    <w:rsid w:val="00A77F05"/>
    <w:rsid w:val="00A911B4"/>
    <w:rsid w:val="00A9213E"/>
    <w:rsid w:val="00A96200"/>
    <w:rsid w:val="00AA1F35"/>
    <w:rsid w:val="00AA548F"/>
    <w:rsid w:val="00AA7C3A"/>
    <w:rsid w:val="00AB0F5A"/>
    <w:rsid w:val="00AC0BFA"/>
    <w:rsid w:val="00AD00B9"/>
    <w:rsid w:val="00AD2DEF"/>
    <w:rsid w:val="00AD49C8"/>
    <w:rsid w:val="00AD4FCE"/>
    <w:rsid w:val="00AE22F4"/>
    <w:rsid w:val="00AE2B64"/>
    <w:rsid w:val="00AE5258"/>
    <w:rsid w:val="00AE6909"/>
    <w:rsid w:val="00AE7188"/>
    <w:rsid w:val="00AF1C2A"/>
    <w:rsid w:val="00B035E5"/>
    <w:rsid w:val="00B05154"/>
    <w:rsid w:val="00B05D5F"/>
    <w:rsid w:val="00B05DBE"/>
    <w:rsid w:val="00B1076B"/>
    <w:rsid w:val="00B10B9A"/>
    <w:rsid w:val="00B240E9"/>
    <w:rsid w:val="00B26BCA"/>
    <w:rsid w:val="00B318D1"/>
    <w:rsid w:val="00B320F9"/>
    <w:rsid w:val="00B378E7"/>
    <w:rsid w:val="00B40E84"/>
    <w:rsid w:val="00B42776"/>
    <w:rsid w:val="00B51770"/>
    <w:rsid w:val="00B54660"/>
    <w:rsid w:val="00B54740"/>
    <w:rsid w:val="00B55851"/>
    <w:rsid w:val="00B61651"/>
    <w:rsid w:val="00B62B1E"/>
    <w:rsid w:val="00B640A3"/>
    <w:rsid w:val="00B65D18"/>
    <w:rsid w:val="00B71631"/>
    <w:rsid w:val="00B75AEB"/>
    <w:rsid w:val="00B8316D"/>
    <w:rsid w:val="00B85CDA"/>
    <w:rsid w:val="00B94166"/>
    <w:rsid w:val="00BA1DF6"/>
    <w:rsid w:val="00BA2A30"/>
    <w:rsid w:val="00BA6CD0"/>
    <w:rsid w:val="00BA7C88"/>
    <w:rsid w:val="00BB0324"/>
    <w:rsid w:val="00BB122B"/>
    <w:rsid w:val="00BB1865"/>
    <w:rsid w:val="00BB283F"/>
    <w:rsid w:val="00BB2CB9"/>
    <w:rsid w:val="00BC1872"/>
    <w:rsid w:val="00BC5BEF"/>
    <w:rsid w:val="00BC6280"/>
    <w:rsid w:val="00BC6F0C"/>
    <w:rsid w:val="00BC73BB"/>
    <w:rsid w:val="00BD3687"/>
    <w:rsid w:val="00BD4590"/>
    <w:rsid w:val="00BD4F41"/>
    <w:rsid w:val="00BD6579"/>
    <w:rsid w:val="00BE167E"/>
    <w:rsid w:val="00BE2DDA"/>
    <w:rsid w:val="00BF1A1B"/>
    <w:rsid w:val="00BF1FB6"/>
    <w:rsid w:val="00BF2C45"/>
    <w:rsid w:val="00BF5D1B"/>
    <w:rsid w:val="00BF7244"/>
    <w:rsid w:val="00C02998"/>
    <w:rsid w:val="00C02AB8"/>
    <w:rsid w:val="00C04978"/>
    <w:rsid w:val="00C05D0A"/>
    <w:rsid w:val="00C0676B"/>
    <w:rsid w:val="00C10CC6"/>
    <w:rsid w:val="00C10D85"/>
    <w:rsid w:val="00C1413E"/>
    <w:rsid w:val="00C164ED"/>
    <w:rsid w:val="00C16BFC"/>
    <w:rsid w:val="00C1736E"/>
    <w:rsid w:val="00C1770D"/>
    <w:rsid w:val="00C207B0"/>
    <w:rsid w:val="00C25493"/>
    <w:rsid w:val="00C32F62"/>
    <w:rsid w:val="00C363D6"/>
    <w:rsid w:val="00C43111"/>
    <w:rsid w:val="00C43B92"/>
    <w:rsid w:val="00C50027"/>
    <w:rsid w:val="00C5675D"/>
    <w:rsid w:val="00C6102A"/>
    <w:rsid w:val="00C6306C"/>
    <w:rsid w:val="00C6554A"/>
    <w:rsid w:val="00C66687"/>
    <w:rsid w:val="00C66B1C"/>
    <w:rsid w:val="00C757F0"/>
    <w:rsid w:val="00C75A5A"/>
    <w:rsid w:val="00C80C67"/>
    <w:rsid w:val="00C82279"/>
    <w:rsid w:val="00C82CD8"/>
    <w:rsid w:val="00C84AF6"/>
    <w:rsid w:val="00C919C4"/>
    <w:rsid w:val="00C93835"/>
    <w:rsid w:val="00C950D7"/>
    <w:rsid w:val="00C97C08"/>
    <w:rsid w:val="00CA1CE9"/>
    <w:rsid w:val="00CA6F90"/>
    <w:rsid w:val="00CA789B"/>
    <w:rsid w:val="00CB204D"/>
    <w:rsid w:val="00CB30A4"/>
    <w:rsid w:val="00CC1DC4"/>
    <w:rsid w:val="00CC7604"/>
    <w:rsid w:val="00CD0CE4"/>
    <w:rsid w:val="00CD3206"/>
    <w:rsid w:val="00CF1358"/>
    <w:rsid w:val="00CF21D9"/>
    <w:rsid w:val="00CF259A"/>
    <w:rsid w:val="00CF3D52"/>
    <w:rsid w:val="00CF6FF6"/>
    <w:rsid w:val="00CF7E68"/>
    <w:rsid w:val="00D00488"/>
    <w:rsid w:val="00D01A2F"/>
    <w:rsid w:val="00D03642"/>
    <w:rsid w:val="00D0419F"/>
    <w:rsid w:val="00D05A8F"/>
    <w:rsid w:val="00D07B5C"/>
    <w:rsid w:val="00D2389C"/>
    <w:rsid w:val="00D23EE8"/>
    <w:rsid w:val="00D2716D"/>
    <w:rsid w:val="00D318CF"/>
    <w:rsid w:val="00D33942"/>
    <w:rsid w:val="00D40F2F"/>
    <w:rsid w:val="00D5222D"/>
    <w:rsid w:val="00D54683"/>
    <w:rsid w:val="00D55DC4"/>
    <w:rsid w:val="00D57CDA"/>
    <w:rsid w:val="00D60E20"/>
    <w:rsid w:val="00D60F64"/>
    <w:rsid w:val="00D61103"/>
    <w:rsid w:val="00D62C9C"/>
    <w:rsid w:val="00D63D14"/>
    <w:rsid w:val="00D6712F"/>
    <w:rsid w:val="00D70752"/>
    <w:rsid w:val="00D74318"/>
    <w:rsid w:val="00D75ED5"/>
    <w:rsid w:val="00D81BEF"/>
    <w:rsid w:val="00D868D8"/>
    <w:rsid w:val="00D90539"/>
    <w:rsid w:val="00D91C26"/>
    <w:rsid w:val="00D92236"/>
    <w:rsid w:val="00D93B9F"/>
    <w:rsid w:val="00D9550E"/>
    <w:rsid w:val="00D975C8"/>
    <w:rsid w:val="00D97B3C"/>
    <w:rsid w:val="00DA0171"/>
    <w:rsid w:val="00DA47EA"/>
    <w:rsid w:val="00DA4978"/>
    <w:rsid w:val="00DB306C"/>
    <w:rsid w:val="00DB3DB7"/>
    <w:rsid w:val="00DB45C4"/>
    <w:rsid w:val="00DB757A"/>
    <w:rsid w:val="00DB7D9F"/>
    <w:rsid w:val="00DC256E"/>
    <w:rsid w:val="00DC2AB0"/>
    <w:rsid w:val="00DC7195"/>
    <w:rsid w:val="00DD0DE6"/>
    <w:rsid w:val="00DD1096"/>
    <w:rsid w:val="00DD1A02"/>
    <w:rsid w:val="00DD1B0D"/>
    <w:rsid w:val="00DD6739"/>
    <w:rsid w:val="00DD6BEA"/>
    <w:rsid w:val="00DD74BE"/>
    <w:rsid w:val="00DE3369"/>
    <w:rsid w:val="00DF461B"/>
    <w:rsid w:val="00DF53CC"/>
    <w:rsid w:val="00E01F25"/>
    <w:rsid w:val="00E119F8"/>
    <w:rsid w:val="00E120F9"/>
    <w:rsid w:val="00E12F8E"/>
    <w:rsid w:val="00E15BBC"/>
    <w:rsid w:val="00E17081"/>
    <w:rsid w:val="00E1787D"/>
    <w:rsid w:val="00E23060"/>
    <w:rsid w:val="00E24528"/>
    <w:rsid w:val="00E26BFB"/>
    <w:rsid w:val="00E307BF"/>
    <w:rsid w:val="00E318B1"/>
    <w:rsid w:val="00E321BA"/>
    <w:rsid w:val="00E3290C"/>
    <w:rsid w:val="00E33AC9"/>
    <w:rsid w:val="00E34095"/>
    <w:rsid w:val="00E35618"/>
    <w:rsid w:val="00E361E7"/>
    <w:rsid w:val="00E36FA0"/>
    <w:rsid w:val="00E42230"/>
    <w:rsid w:val="00E437EB"/>
    <w:rsid w:val="00E44EEF"/>
    <w:rsid w:val="00E550FB"/>
    <w:rsid w:val="00E558D5"/>
    <w:rsid w:val="00E6089A"/>
    <w:rsid w:val="00E608E9"/>
    <w:rsid w:val="00E62EAA"/>
    <w:rsid w:val="00E63F78"/>
    <w:rsid w:val="00E65C27"/>
    <w:rsid w:val="00E67075"/>
    <w:rsid w:val="00E750E4"/>
    <w:rsid w:val="00E758AE"/>
    <w:rsid w:val="00E81DA4"/>
    <w:rsid w:val="00E8221D"/>
    <w:rsid w:val="00E911E7"/>
    <w:rsid w:val="00E947DE"/>
    <w:rsid w:val="00EA11D1"/>
    <w:rsid w:val="00EA47D3"/>
    <w:rsid w:val="00EA793F"/>
    <w:rsid w:val="00EB1938"/>
    <w:rsid w:val="00EB1E5D"/>
    <w:rsid w:val="00EB23D4"/>
    <w:rsid w:val="00EC305E"/>
    <w:rsid w:val="00EC40C4"/>
    <w:rsid w:val="00EC6CC3"/>
    <w:rsid w:val="00ED154A"/>
    <w:rsid w:val="00ED24AE"/>
    <w:rsid w:val="00ED4E51"/>
    <w:rsid w:val="00ED542B"/>
    <w:rsid w:val="00ED5EAC"/>
    <w:rsid w:val="00ED7C44"/>
    <w:rsid w:val="00EE0B52"/>
    <w:rsid w:val="00EE1A4E"/>
    <w:rsid w:val="00EE20E8"/>
    <w:rsid w:val="00EE3E28"/>
    <w:rsid w:val="00EE6847"/>
    <w:rsid w:val="00EF432F"/>
    <w:rsid w:val="00EF4B07"/>
    <w:rsid w:val="00F0694D"/>
    <w:rsid w:val="00F07CA5"/>
    <w:rsid w:val="00F103C3"/>
    <w:rsid w:val="00F13CB7"/>
    <w:rsid w:val="00F17384"/>
    <w:rsid w:val="00F210A1"/>
    <w:rsid w:val="00F308E7"/>
    <w:rsid w:val="00F32D73"/>
    <w:rsid w:val="00F32E5F"/>
    <w:rsid w:val="00F34A0F"/>
    <w:rsid w:val="00F36DFA"/>
    <w:rsid w:val="00F3750C"/>
    <w:rsid w:val="00F433E8"/>
    <w:rsid w:val="00F44FDE"/>
    <w:rsid w:val="00F45038"/>
    <w:rsid w:val="00F47F79"/>
    <w:rsid w:val="00F50E0C"/>
    <w:rsid w:val="00F5182D"/>
    <w:rsid w:val="00F53D4A"/>
    <w:rsid w:val="00F56163"/>
    <w:rsid w:val="00F622D2"/>
    <w:rsid w:val="00F62CDD"/>
    <w:rsid w:val="00F62CE9"/>
    <w:rsid w:val="00F65331"/>
    <w:rsid w:val="00F65DDC"/>
    <w:rsid w:val="00F660D4"/>
    <w:rsid w:val="00F70309"/>
    <w:rsid w:val="00F707F6"/>
    <w:rsid w:val="00F7702D"/>
    <w:rsid w:val="00F901DD"/>
    <w:rsid w:val="00F9299F"/>
    <w:rsid w:val="00F92B56"/>
    <w:rsid w:val="00F93A3D"/>
    <w:rsid w:val="00F94DC0"/>
    <w:rsid w:val="00FA2434"/>
    <w:rsid w:val="00FA51BE"/>
    <w:rsid w:val="00FA54CA"/>
    <w:rsid w:val="00FA55DD"/>
    <w:rsid w:val="00FB0872"/>
    <w:rsid w:val="00FB51FD"/>
    <w:rsid w:val="00FC27A2"/>
    <w:rsid w:val="00FD701A"/>
    <w:rsid w:val="00FD71C5"/>
    <w:rsid w:val="00FD724A"/>
    <w:rsid w:val="00FD725F"/>
    <w:rsid w:val="00FE1EBA"/>
    <w:rsid w:val="00FE1F45"/>
    <w:rsid w:val="00FE36FE"/>
    <w:rsid w:val="00FF4E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46A25D"/>
  <w15:chartTrackingRefBased/>
  <w15:docId w15:val="{5ED54850-E96F-4897-B2FF-11B3CCEB2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1F1A38"/>
    <w:pPr>
      <w:ind w:left="720"/>
      <w:contextualSpacing/>
    </w:pPr>
  </w:style>
  <w:style w:type="character" w:styleId="Mentionnonrsolue">
    <w:name w:val="Unresolved Mention"/>
    <w:basedOn w:val="Policepardfaut"/>
    <w:uiPriority w:val="99"/>
    <w:semiHidden/>
    <w:unhideWhenUsed/>
    <w:rsid w:val="006F7ED5"/>
    <w:rPr>
      <w:color w:val="605E5C"/>
      <w:shd w:val="clear" w:color="auto" w:fill="E1DFDD"/>
    </w:rPr>
  </w:style>
  <w:style w:type="paragraph" w:styleId="En-ttedetabledesmatires">
    <w:name w:val="TOC Heading"/>
    <w:basedOn w:val="Titre1"/>
    <w:next w:val="Normal"/>
    <w:uiPriority w:val="39"/>
    <w:unhideWhenUsed/>
    <w:qFormat/>
    <w:rsid w:val="00C02A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1A5B55"/>
    <w:pPr>
      <w:tabs>
        <w:tab w:val="right" w:leader="dot" w:pos="8296"/>
      </w:tabs>
      <w:spacing w:after="100"/>
    </w:pPr>
  </w:style>
  <w:style w:type="paragraph" w:styleId="TM2">
    <w:name w:val="toc 2"/>
    <w:basedOn w:val="Normal"/>
    <w:next w:val="Normal"/>
    <w:autoRedefine/>
    <w:uiPriority w:val="39"/>
    <w:unhideWhenUsed/>
    <w:rsid w:val="00C02AB8"/>
    <w:pPr>
      <w:spacing w:after="100"/>
      <w:ind w:left="220"/>
    </w:pPr>
  </w:style>
  <w:style w:type="table" w:styleId="Grilledutableau">
    <w:name w:val="Table Grid"/>
    <w:basedOn w:val="TableauNormal"/>
    <w:uiPriority w:val="39"/>
    <w:rsid w:val="00C6668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C66687"/>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5F2F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ng-en">
    <w:name w:val="lang-en"/>
    <w:basedOn w:val="Policepardfaut"/>
    <w:rsid w:val="000F3328"/>
  </w:style>
  <w:style w:type="paragraph" w:customStyle="1" w:styleId="has-text-align-justify">
    <w:name w:val="has-text-align-justify"/>
    <w:basedOn w:val="Normal"/>
    <w:rsid w:val="002C56A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character" w:styleId="lev">
    <w:name w:val="Strong"/>
    <w:basedOn w:val="Policepardfaut"/>
    <w:uiPriority w:val="22"/>
    <w:qFormat/>
    <w:rsid w:val="00ED542B"/>
    <w:rPr>
      <w:b/>
      <w:bCs/>
    </w:rPr>
  </w:style>
  <w:style w:type="paragraph" w:styleId="TM3">
    <w:name w:val="toc 3"/>
    <w:basedOn w:val="Normal"/>
    <w:next w:val="Normal"/>
    <w:autoRedefine/>
    <w:uiPriority w:val="39"/>
    <w:unhideWhenUsed/>
    <w:rsid w:val="00C938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55955">
      <w:bodyDiv w:val="1"/>
      <w:marLeft w:val="0"/>
      <w:marRight w:val="0"/>
      <w:marTop w:val="0"/>
      <w:marBottom w:val="0"/>
      <w:divBdr>
        <w:top w:val="none" w:sz="0" w:space="0" w:color="auto"/>
        <w:left w:val="none" w:sz="0" w:space="0" w:color="auto"/>
        <w:bottom w:val="none" w:sz="0" w:space="0" w:color="auto"/>
        <w:right w:val="none" w:sz="0" w:space="0" w:color="auto"/>
      </w:divBdr>
      <w:divsChild>
        <w:div w:id="1781416958">
          <w:marLeft w:val="0"/>
          <w:marRight w:val="0"/>
          <w:marTop w:val="0"/>
          <w:marBottom w:val="0"/>
          <w:divBdr>
            <w:top w:val="none" w:sz="0" w:space="0" w:color="auto"/>
            <w:left w:val="none" w:sz="0" w:space="0" w:color="auto"/>
            <w:bottom w:val="none" w:sz="0" w:space="0" w:color="auto"/>
            <w:right w:val="none" w:sz="0" w:space="0" w:color="auto"/>
          </w:divBdr>
          <w:divsChild>
            <w:div w:id="20101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7581">
      <w:bodyDiv w:val="1"/>
      <w:marLeft w:val="0"/>
      <w:marRight w:val="0"/>
      <w:marTop w:val="0"/>
      <w:marBottom w:val="0"/>
      <w:divBdr>
        <w:top w:val="none" w:sz="0" w:space="0" w:color="auto"/>
        <w:left w:val="none" w:sz="0" w:space="0" w:color="auto"/>
        <w:bottom w:val="none" w:sz="0" w:space="0" w:color="auto"/>
        <w:right w:val="none" w:sz="0" w:space="0" w:color="auto"/>
      </w:divBdr>
      <w:divsChild>
        <w:div w:id="1095055912">
          <w:marLeft w:val="0"/>
          <w:marRight w:val="0"/>
          <w:marTop w:val="0"/>
          <w:marBottom w:val="0"/>
          <w:divBdr>
            <w:top w:val="none" w:sz="0" w:space="0" w:color="auto"/>
            <w:left w:val="none" w:sz="0" w:space="0" w:color="auto"/>
            <w:bottom w:val="none" w:sz="0" w:space="0" w:color="auto"/>
            <w:right w:val="none" w:sz="0" w:space="0" w:color="auto"/>
          </w:divBdr>
          <w:divsChild>
            <w:div w:id="6319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3391">
      <w:bodyDiv w:val="1"/>
      <w:marLeft w:val="0"/>
      <w:marRight w:val="0"/>
      <w:marTop w:val="0"/>
      <w:marBottom w:val="0"/>
      <w:divBdr>
        <w:top w:val="none" w:sz="0" w:space="0" w:color="auto"/>
        <w:left w:val="none" w:sz="0" w:space="0" w:color="auto"/>
        <w:bottom w:val="none" w:sz="0" w:space="0" w:color="auto"/>
        <w:right w:val="none" w:sz="0" w:space="0" w:color="auto"/>
      </w:divBdr>
    </w:div>
    <w:div w:id="632322852">
      <w:bodyDiv w:val="1"/>
      <w:marLeft w:val="0"/>
      <w:marRight w:val="0"/>
      <w:marTop w:val="0"/>
      <w:marBottom w:val="0"/>
      <w:divBdr>
        <w:top w:val="none" w:sz="0" w:space="0" w:color="auto"/>
        <w:left w:val="none" w:sz="0" w:space="0" w:color="auto"/>
        <w:bottom w:val="none" w:sz="0" w:space="0" w:color="auto"/>
        <w:right w:val="none" w:sz="0" w:space="0" w:color="auto"/>
      </w:divBdr>
      <w:divsChild>
        <w:div w:id="411783802">
          <w:marLeft w:val="0"/>
          <w:marRight w:val="0"/>
          <w:marTop w:val="0"/>
          <w:marBottom w:val="0"/>
          <w:divBdr>
            <w:top w:val="none" w:sz="0" w:space="0" w:color="auto"/>
            <w:left w:val="none" w:sz="0" w:space="0" w:color="auto"/>
            <w:bottom w:val="none" w:sz="0" w:space="0" w:color="auto"/>
            <w:right w:val="none" w:sz="0" w:space="0" w:color="auto"/>
          </w:divBdr>
          <w:divsChild>
            <w:div w:id="20556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8640">
      <w:bodyDiv w:val="1"/>
      <w:marLeft w:val="0"/>
      <w:marRight w:val="0"/>
      <w:marTop w:val="0"/>
      <w:marBottom w:val="0"/>
      <w:divBdr>
        <w:top w:val="none" w:sz="0" w:space="0" w:color="auto"/>
        <w:left w:val="none" w:sz="0" w:space="0" w:color="auto"/>
        <w:bottom w:val="none" w:sz="0" w:space="0" w:color="auto"/>
        <w:right w:val="none" w:sz="0" w:space="0" w:color="auto"/>
      </w:divBdr>
      <w:divsChild>
        <w:div w:id="510612030">
          <w:marLeft w:val="0"/>
          <w:marRight w:val="0"/>
          <w:marTop w:val="0"/>
          <w:marBottom w:val="0"/>
          <w:divBdr>
            <w:top w:val="none" w:sz="0" w:space="0" w:color="auto"/>
            <w:left w:val="none" w:sz="0" w:space="0" w:color="auto"/>
            <w:bottom w:val="none" w:sz="0" w:space="0" w:color="auto"/>
            <w:right w:val="none" w:sz="0" w:space="0" w:color="auto"/>
          </w:divBdr>
          <w:divsChild>
            <w:div w:id="8658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1301">
      <w:bodyDiv w:val="1"/>
      <w:marLeft w:val="0"/>
      <w:marRight w:val="0"/>
      <w:marTop w:val="0"/>
      <w:marBottom w:val="0"/>
      <w:divBdr>
        <w:top w:val="none" w:sz="0" w:space="0" w:color="auto"/>
        <w:left w:val="none" w:sz="0" w:space="0" w:color="auto"/>
        <w:bottom w:val="none" w:sz="0" w:space="0" w:color="auto"/>
        <w:right w:val="none" w:sz="0" w:space="0" w:color="auto"/>
      </w:divBdr>
      <w:divsChild>
        <w:div w:id="1971859304">
          <w:marLeft w:val="0"/>
          <w:marRight w:val="0"/>
          <w:marTop w:val="0"/>
          <w:marBottom w:val="0"/>
          <w:divBdr>
            <w:top w:val="none" w:sz="0" w:space="0" w:color="auto"/>
            <w:left w:val="none" w:sz="0" w:space="0" w:color="auto"/>
            <w:bottom w:val="none" w:sz="0" w:space="0" w:color="auto"/>
            <w:right w:val="none" w:sz="0" w:space="0" w:color="auto"/>
          </w:divBdr>
          <w:divsChild>
            <w:div w:id="4305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1035">
      <w:bodyDiv w:val="1"/>
      <w:marLeft w:val="0"/>
      <w:marRight w:val="0"/>
      <w:marTop w:val="0"/>
      <w:marBottom w:val="0"/>
      <w:divBdr>
        <w:top w:val="none" w:sz="0" w:space="0" w:color="auto"/>
        <w:left w:val="none" w:sz="0" w:space="0" w:color="auto"/>
        <w:bottom w:val="none" w:sz="0" w:space="0" w:color="auto"/>
        <w:right w:val="none" w:sz="0" w:space="0" w:color="auto"/>
      </w:divBdr>
    </w:div>
    <w:div w:id="1148594935">
      <w:bodyDiv w:val="1"/>
      <w:marLeft w:val="0"/>
      <w:marRight w:val="0"/>
      <w:marTop w:val="0"/>
      <w:marBottom w:val="0"/>
      <w:divBdr>
        <w:top w:val="none" w:sz="0" w:space="0" w:color="auto"/>
        <w:left w:val="none" w:sz="0" w:space="0" w:color="auto"/>
        <w:bottom w:val="none" w:sz="0" w:space="0" w:color="auto"/>
        <w:right w:val="none" w:sz="0" w:space="0" w:color="auto"/>
      </w:divBdr>
    </w:div>
    <w:div w:id="1601524688">
      <w:bodyDiv w:val="1"/>
      <w:marLeft w:val="0"/>
      <w:marRight w:val="0"/>
      <w:marTop w:val="0"/>
      <w:marBottom w:val="0"/>
      <w:divBdr>
        <w:top w:val="none" w:sz="0" w:space="0" w:color="auto"/>
        <w:left w:val="none" w:sz="0" w:space="0" w:color="auto"/>
        <w:bottom w:val="none" w:sz="0" w:space="0" w:color="auto"/>
        <w:right w:val="none" w:sz="0" w:space="0" w:color="auto"/>
      </w:divBdr>
    </w:div>
    <w:div w:id="1714304274">
      <w:bodyDiv w:val="1"/>
      <w:marLeft w:val="0"/>
      <w:marRight w:val="0"/>
      <w:marTop w:val="0"/>
      <w:marBottom w:val="0"/>
      <w:divBdr>
        <w:top w:val="none" w:sz="0" w:space="0" w:color="auto"/>
        <w:left w:val="none" w:sz="0" w:space="0" w:color="auto"/>
        <w:bottom w:val="none" w:sz="0" w:space="0" w:color="auto"/>
        <w:right w:val="none" w:sz="0" w:space="0" w:color="auto"/>
      </w:divBdr>
    </w:div>
    <w:div w:id="1752117242">
      <w:bodyDiv w:val="1"/>
      <w:marLeft w:val="0"/>
      <w:marRight w:val="0"/>
      <w:marTop w:val="0"/>
      <w:marBottom w:val="0"/>
      <w:divBdr>
        <w:top w:val="none" w:sz="0" w:space="0" w:color="auto"/>
        <w:left w:val="none" w:sz="0" w:space="0" w:color="auto"/>
        <w:bottom w:val="none" w:sz="0" w:space="0" w:color="auto"/>
        <w:right w:val="none" w:sz="0" w:space="0" w:color="auto"/>
      </w:divBdr>
      <w:divsChild>
        <w:div w:id="1609509263">
          <w:marLeft w:val="0"/>
          <w:marRight w:val="0"/>
          <w:marTop w:val="0"/>
          <w:marBottom w:val="0"/>
          <w:divBdr>
            <w:top w:val="none" w:sz="0" w:space="0" w:color="auto"/>
            <w:left w:val="none" w:sz="0" w:space="0" w:color="auto"/>
            <w:bottom w:val="none" w:sz="0" w:space="0" w:color="auto"/>
            <w:right w:val="none" w:sz="0" w:space="0" w:color="auto"/>
          </w:divBdr>
          <w:divsChild>
            <w:div w:id="16167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wikiwand.com/fr/R%C3%A9seau_de_neurones_r%C3%A9current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ww.wikiwand.com/fr/R%C3%A9seau_de_neurones_r%C3%A9currents"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rome.walroff@gmail.com" TargetMode="External"/><Relationship Id="rId14" Type="http://schemas.openxmlformats.org/officeDocument/2006/relationships/image" Target="media/image5.png"/><Relationship Id="rId22" Type="http://schemas.openxmlformats.org/officeDocument/2006/relationships/hyperlink" Target="https://www.kaggle.com/code/prithvijaunjale/t5-multi-label-classification/notebook"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om\AppData\Local\Microsoft\Office\16.0\DTS\fr-FR%7b92759882-4D4F-4751-BFCE-CA162C56420D%7d\%7b76B3218D-D6A0-4A9D-9DAE-CFF0BC863224%7dtf0283505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E0E90EFF374F548596FD77966DB9F9"/>
        <w:category>
          <w:name w:val="Général"/>
          <w:gallery w:val="placeholder"/>
        </w:category>
        <w:types>
          <w:type w:val="bbPlcHdr"/>
        </w:types>
        <w:behaviors>
          <w:behavior w:val="content"/>
        </w:behaviors>
        <w:guid w:val="{7D9EB960-5E71-483F-B8B1-4D5D1CBA42F1}"/>
      </w:docPartPr>
      <w:docPartBody>
        <w:p w:rsidR="00146765" w:rsidRDefault="00B858D4">
          <w:r w:rsidRPr="002F1CC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16cid:durableId="157496709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D4"/>
    <w:rsid w:val="00146765"/>
    <w:rsid w:val="00246A4B"/>
    <w:rsid w:val="003D3220"/>
    <w:rsid w:val="00617DEB"/>
    <w:rsid w:val="00B858D4"/>
    <w:rsid w:val="00B87692"/>
    <w:rsid w:val="00E736E1"/>
    <w:rsid w:val="00E94D80"/>
    <w:rsid w:val="00E959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character" w:styleId="Textedelespacerserv">
    <w:name w:val="Placeholder Text"/>
    <w:basedOn w:val="Policepardfaut"/>
    <w:uiPriority w:val="99"/>
    <w:semiHidden/>
    <w:rsid w:val="00B858D4"/>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CE85E-C792-4CC2-8210-9FE82C813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{76B3218D-D6A0-4A9D-9DAE-CFF0BC863224}tf02835058_win32.dotx</Template>
  <TotalTime>2015</TotalTime>
  <Pages>17</Pages>
  <Words>2482</Words>
  <Characters>13653</Characters>
  <Application>Microsoft Office Word</Application>
  <DocSecurity>0</DocSecurity>
  <Lines>113</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Walroff</dc:creator>
  <cp:keywords/>
  <dc:description/>
  <cp:lastModifiedBy>Jerome Walroff</cp:lastModifiedBy>
  <cp:revision>776</cp:revision>
  <cp:lastPrinted>2022-01-17T11:06:00Z</cp:lastPrinted>
  <dcterms:created xsi:type="dcterms:W3CDTF">2022-01-10T09:15:00Z</dcterms:created>
  <dcterms:modified xsi:type="dcterms:W3CDTF">2022-04-18T16:22:00Z</dcterms:modified>
</cp:coreProperties>
</file>